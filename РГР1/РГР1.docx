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07A5" w:rsidRDefault="00C707A5" w:rsidP="00C707A5">
      <w:pPr>
        <w:jc w:val="center"/>
        <w:rPr>
          <w:sz w:val="24"/>
        </w:rPr>
      </w:pPr>
      <w:r>
        <w:rPr>
          <w:sz w:val="24"/>
        </w:rPr>
        <w:t>Министерство транспорта Российской Федерации</w:t>
      </w:r>
      <w:r>
        <w:rPr>
          <w:sz w:val="24"/>
        </w:rPr>
        <w:br/>
        <w:t>Федеральное агентство железнодорожного транспорта</w:t>
      </w:r>
    </w:p>
    <w:p w:rsidR="00C707A5" w:rsidRDefault="00C707A5" w:rsidP="00C707A5">
      <w:pPr>
        <w:jc w:val="center"/>
        <w:rPr>
          <w:sz w:val="24"/>
        </w:rPr>
      </w:pPr>
      <w:r>
        <w:rPr>
          <w:sz w:val="24"/>
        </w:rPr>
        <w:t>Федеральное государственное бюджетное образовательное учреждение</w:t>
      </w:r>
      <w:r>
        <w:rPr>
          <w:sz w:val="24"/>
        </w:rPr>
        <w:br/>
        <w:t xml:space="preserve"> высшего образования</w:t>
      </w:r>
      <w:r>
        <w:rPr>
          <w:sz w:val="24"/>
        </w:rPr>
        <w:br/>
        <w:t>«Дальневосточный государственный университет путей сообщения»</w:t>
      </w:r>
    </w:p>
    <w:p w:rsidR="00C707A5" w:rsidRDefault="00C707A5" w:rsidP="00C707A5">
      <w:pPr>
        <w:ind w:right="-1"/>
        <w:jc w:val="center"/>
        <w:rPr>
          <w:sz w:val="24"/>
        </w:rPr>
      </w:pPr>
      <w:r>
        <w:rPr>
          <w:sz w:val="24"/>
        </w:rPr>
        <w:t>Естественнонаучный институт</w:t>
      </w:r>
      <w:r>
        <w:rPr>
          <w:sz w:val="24"/>
        </w:rPr>
        <w:br/>
        <w:t>Кафедра «Вычислительная техника и компьютерная графика»</w:t>
      </w:r>
    </w:p>
    <w:p w:rsidR="00C707A5" w:rsidRPr="00DD5E2D" w:rsidRDefault="00C707A5" w:rsidP="00C707A5"/>
    <w:p w:rsidR="00C707A5" w:rsidRDefault="00C707A5" w:rsidP="00C707A5"/>
    <w:p w:rsidR="0011392F" w:rsidRDefault="007664E1" w:rsidP="00C707A5">
      <w:r>
        <w:br/>
      </w:r>
    </w:p>
    <w:p w:rsidR="00BC1ED3" w:rsidRDefault="00BC1ED3" w:rsidP="00C707A5"/>
    <w:p w:rsidR="00BC1ED3" w:rsidRDefault="00796BB8" w:rsidP="007664E1">
      <w:pPr>
        <w:ind w:right="-1"/>
        <w:jc w:val="center"/>
        <w:rPr>
          <w:sz w:val="40"/>
          <w:szCs w:val="40"/>
        </w:rPr>
      </w:pPr>
      <w:r>
        <w:rPr>
          <w:sz w:val="48"/>
          <w:szCs w:val="48"/>
        </w:rPr>
        <w:t>РАЗРАБОТКА ПРОТОТИПА ВЕБ-САЙТА</w:t>
      </w:r>
      <w:r w:rsidR="00DD5E2D">
        <w:rPr>
          <w:sz w:val="40"/>
          <w:szCs w:val="40"/>
        </w:rPr>
        <w:br/>
      </w:r>
      <w:r w:rsidR="00514769">
        <w:rPr>
          <w:sz w:val="36"/>
          <w:szCs w:val="40"/>
        </w:rPr>
        <w:t>Расчетно-графическая</w:t>
      </w:r>
      <w:r w:rsidR="00BC1ED3">
        <w:rPr>
          <w:sz w:val="36"/>
          <w:szCs w:val="40"/>
        </w:rPr>
        <w:t xml:space="preserve"> работа №</w:t>
      </w:r>
      <w:r>
        <w:rPr>
          <w:sz w:val="36"/>
          <w:szCs w:val="40"/>
        </w:rPr>
        <w:t>1</w:t>
      </w:r>
      <w:r w:rsidR="00C707A5">
        <w:rPr>
          <w:sz w:val="40"/>
          <w:szCs w:val="40"/>
        </w:rPr>
        <w:br/>
      </w:r>
      <w:r w:rsidR="00514769">
        <w:rPr>
          <w:sz w:val="32"/>
          <w:szCs w:val="40"/>
        </w:rPr>
        <w:t>РГР</w:t>
      </w:r>
      <w:r w:rsidR="00C707A5">
        <w:rPr>
          <w:sz w:val="32"/>
          <w:szCs w:val="40"/>
        </w:rPr>
        <w:t xml:space="preserve">.09.03.03 </w:t>
      </w:r>
      <w:r>
        <w:rPr>
          <w:sz w:val="32"/>
          <w:szCs w:val="40"/>
          <w:lang w:val="en-US"/>
        </w:rPr>
        <w:t>WEB</w:t>
      </w:r>
      <w:r w:rsidR="007E3B9C">
        <w:rPr>
          <w:sz w:val="32"/>
          <w:szCs w:val="40"/>
        </w:rPr>
        <w:t xml:space="preserve"> 0</w:t>
      </w:r>
      <w:r w:rsidRPr="00796BB8">
        <w:rPr>
          <w:sz w:val="32"/>
          <w:szCs w:val="40"/>
        </w:rPr>
        <w:t>1</w:t>
      </w:r>
      <w:r w:rsidR="00C707A5">
        <w:rPr>
          <w:sz w:val="32"/>
          <w:szCs w:val="40"/>
        </w:rPr>
        <w:t>.0</w:t>
      </w:r>
      <w:r w:rsidR="007E3B9C">
        <w:rPr>
          <w:sz w:val="32"/>
          <w:szCs w:val="40"/>
        </w:rPr>
        <w:t>5</w:t>
      </w:r>
      <w:r w:rsidR="00C707A5">
        <w:rPr>
          <w:sz w:val="32"/>
          <w:szCs w:val="40"/>
        </w:rPr>
        <w:t>.</w:t>
      </w:r>
      <w:r w:rsidR="001E63E9">
        <w:rPr>
          <w:sz w:val="32"/>
          <w:szCs w:val="40"/>
        </w:rPr>
        <w:t>931</w:t>
      </w:r>
      <w:r w:rsidR="005416FC">
        <w:rPr>
          <w:sz w:val="32"/>
          <w:szCs w:val="40"/>
        </w:rPr>
        <w:t>-000</w:t>
      </w:r>
    </w:p>
    <w:p w:rsidR="001E63E9" w:rsidRDefault="001E63E9" w:rsidP="00C707A5">
      <w:pPr>
        <w:ind w:right="-1"/>
        <w:jc w:val="center"/>
        <w:rPr>
          <w:sz w:val="40"/>
          <w:szCs w:val="40"/>
        </w:rPr>
      </w:pPr>
    </w:p>
    <w:p w:rsidR="00BC1ED3" w:rsidRPr="00DD5E2D" w:rsidRDefault="007664E1" w:rsidP="00C707A5">
      <w:pPr>
        <w:ind w:right="-1"/>
        <w:jc w:val="center"/>
        <w:rPr>
          <w:sz w:val="40"/>
          <w:szCs w:val="40"/>
        </w:rPr>
      </w:pPr>
      <w:r>
        <w:rPr>
          <w:sz w:val="40"/>
          <w:szCs w:val="40"/>
        </w:rPr>
        <w:br/>
      </w:r>
    </w:p>
    <w:p w:rsidR="00C707A5" w:rsidRPr="00DD5E2D" w:rsidRDefault="00C707A5" w:rsidP="001E63E9">
      <w:pPr>
        <w:tabs>
          <w:tab w:val="right" w:leader="underscore" w:pos="9639"/>
        </w:tabs>
        <w:ind w:right="-1"/>
        <w:jc w:val="left"/>
        <w:rPr>
          <w:szCs w:val="40"/>
        </w:rPr>
      </w:pPr>
      <w:r>
        <w:rPr>
          <w:szCs w:val="40"/>
        </w:rPr>
        <w:t>Выполнил</w:t>
      </w:r>
      <w:r>
        <w:rPr>
          <w:szCs w:val="40"/>
        </w:rPr>
        <w:br/>
        <w:t>студент 9</w:t>
      </w:r>
      <w:r w:rsidR="00A0293A">
        <w:rPr>
          <w:szCs w:val="40"/>
        </w:rPr>
        <w:t>3</w:t>
      </w:r>
      <w:r>
        <w:rPr>
          <w:szCs w:val="40"/>
        </w:rPr>
        <w:t>1 гр.</w:t>
      </w:r>
      <w:r>
        <w:rPr>
          <w:szCs w:val="40"/>
        </w:rPr>
        <w:tab/>
      </w:r>
      <w:r w:rsidR="00A0293A">
        <w:rPr>
          <w:szCs w:val="40"/>
        </w:rPr>
        <w:t>А. Ким</w:t>
      </w:r>
      <w:r w:rsidR="001E63E9">
        <w:rPr>
          <w:szCs w:val="40"/>
        </w:rPr>
        <w:br/>
        <w:t xml:space="preserve">                                                         </w:t>
      </w:r>
      <w:r w:rsidR="001E63E9" w:rsidRPr="001E63E9">
        <w:rPr>
          <w:sz w:val="24"/>
          <w:szCs w:val="40"/>
        </w:rPr>
        <w:t>подпись, дата</w:t>
      </w:r>
      <w:r w:rsidR="001E63E9">
        <w:rPr>
          <w:sz w:val="24"/>
          <w:szCs w:val="40"/>
        </w:rPr>
        <w:br/>
      </w:r>
      <w:r w:rsidR="001E63E9">
        <w:rPr>
          <w:szCs w:val="40"/>
        </w:rPr>
        <w:t>Проверил</w:t>
      </w:r>
      <w:r w:rsidR="001E63E9">
        <w:rPr>
          <w:szCs w:val="40"/>
        </w:rPr>
        <w:br/>
        <w:t>преподаватель</w:t>
      </w:r>
      <w:r w:rsidR="001E63E9">
        <w:rPr>
          <w:szCs w:val="40"/>
        </w:rPr>
        <w:tab/>
      </w:r>
      <w:r w:rsidR="00796BB8">
        <w:rPr>
          <w:szCs w:val="40"/>
        </w:rPr>
        <w:t xml:space="preserve">Ю.А. </w:t>
      </w:r>
      <w:proofErr w:type="spellStart"/>
      <w:r w:rsidR="00796BB8">
        <w:rPr>
          <w:szCs w:val="40"/>
        </w:rPr>
        <w:t>Сухобок</w:t>
      </w:r>
      <w:proofErr w:type="spellEnd"/>
      <w:r w:rsidR="001E63E9">
        <w:rPr>
          <w:szCs w:val="40"/>
        </w:rPr>
        <w:br/>
        <w:t xml:space="preserve">                                                         </w:t>
      </w:r>
      <w:r w:rsidR="001E63E9" w:rsidRPr="001E63E9">
        <w:rPr>
          <w:sz w:val="24"/>
          <w:szCs w:val="40"/>
        </w:rPr>
        <w:t>подпись, дата</w:t>
      </w:r>
    </w:p>
    <w:p w:rsidR="001E63E9" w:rsidRDefault="001E63E9" w:rsidP="00C707A5">
      <w:pPr>
        <w:tabs>
          <w:tab w:val="left" w:leader="underscore" w:pos="7938"/>
        </w:tabs>
        <w:ind w:right="-1"/>
        <w:jc w:val="left"/>
        <w:rPr>
          <w:sz w:val="24"/>
          <w:szCs w:val="40"/>
        </w:rPr>
      </w:pPr>
    </w:p>
    <w:p w:rsidR="007664E1" w:rsidRDefault="007664E1" w:rsidP="00C707A5">
      <w:pPr>
        <w:tabs>
          <w:tab w:val="left" w:leader="underscore" w:pos="7938"/>
        </w:tabs>
        <w:ind w:right="-1"/>
        <w:jc w:val="left"/>
        <w:rPr>
          <w:sz w:val="24"/>
          <w:szCs w:val="40"/>
        </w:rPr>
      </w:pPr>
    </w:p>
    <w:p w:rsidR="007664E1" w:rsidRDefault="007664E1" w:rsidP="00C707A5">
      <w:pPr>
        <w:tabs>
          <w:tab w:val="left" w:leader="underscore" w:pos="7938"/>
        </w:tabs>
        <w:ind w:right="-1"/>
        <w:jc w:val="left"/>
        <w:rPr>
          <w:sz w:val="24"/>
          <w:szCs w:val="40"/>
        </w:rPr>
      </w:pPr>
    </w:p>
    <w:p w:rsidR="00C707A5" w:rsidRPr="00DD5E2D" w:rsidRDefault="0098175F" w:rsidP="00C707A5">
      <w:pPr>
        <w:tabs>
          <w:tab w:val="left" w:leader="underscore" w:pos="7938"/>
        </w:tabs>
        <w:ind w:right="-1"/>
        <w:jc w:val="left"/>
        <w:rPr>
          <w:sz w:val="24"/>
          <w:szCs w:val="40"/>
        </w:rPr>
      </w:pPr>
      <w:r>
        <w:rPr>
          <w:sz w:val="24"/>
          <w:szCs w:val="40"/>
        </w:rPr>
        <w:br/>
      </w:r>
    </w:p>
    <w:p w:rsidR="0078767A" w:rsidRPr="0078767A" w:rsidRDefault="00BC1ED3" w:rsidP="0078767A">
      <w:pPr>
        <w:tabs>
          <w:tab w:val="left" w:leader="underscore" w:pos="7938"/>
        </w:tabs>
        <w:ind w:right="-1"/>
        <w:jc w:val="center"/>
        <w:rPr>
          <w:szCs w:val="28"/>
        </w:rPr>
      </w:pPr>
      <w:r>
        <w:rPr>
          <w:szCs w:val="28"/>
        </w:rPr>
        <w:t>Хабаровск 2019</w:t>
      </w:r>
    </w:p>
    <w:sdt>
      <w:sdtPr>
        <w:id w:val="3838329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53B72" w:rsidRDefault="0078767A" w:rsidP="00780211">
          <w:pPr>
            <w:pStyle w:val="a4"/>
            <w:jc w:val="center"/>
            <w:rPr>
              <w:noProof/>
            </w:rPr>
          </w:pPr>
          <w: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E53B72" w:rsidRDefault="00E53B7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53B72">
            <w:rPr>
              <w:rStyle w:val="ab"/>
              <w:noProof/>
              <w:u w:val="none"/>
            </w:rPr>
            <w:t xml:space="preserve">   </w:t>
          </w:r>
          <w:hyperlink w:anchor="_Toc7388564" w:history="1">
            <w:r w:rsidRPr="00A719B4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B72" w:rsidRDefault="00E53B7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8565" w:history="1">
            <w:r w:rsidRPr="00A719B4">
              <w:rPr>
                <w:rStyle w:val="ab"/>
                <w:noProof/>
              </w:rPr>
              <w:t>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B72" w:rsidRDefault="00E53B72">
          <w:pPr>
            <w:pStyle w:val="2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8566" w:history="1">
            <w:r w:rsidRPr="00A719B4">
              <w:rPr>
                <w:rStyle w:val="ab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719B4">
              <w:rPr>
                <w:rStyle w:val="ab"/>
                <w:noProof/>
              </w:rPr>
              <w:t>Формулировка цели и описание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B72" w:rsidRDefault="00E53B72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8567" w:history="1">
            <w:r w:rsidRPr="00A719B4">
              <w:rPr>
                <w:rStyle w:val="ab"/>
                <w:noProof/>
              </w:rPr>
              <w:t>1.2 Структура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B72" w:rsidRDefault="00E53B72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8568" w:history="1">
            <w:r w:rsidRPr="00A719B4">
              <w:rPr>
                <w:rStyle w:val="ab"/>
                <w:noProof/>
              </w:rPr>
              <w:t>1.3 Требования к графическому оформлению (дизайну)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B72" w:rsidRDefault="00E53B72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8569" w:history="1">
            <w:r w:rsidRPr="00A719B4">
              <w:rPr>
                <w:rStyle w:val="ab"/>
                <w:noProof/>
              </w:rPr>
              <w:t>1.4 Требования к цветовой гамме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B72" w:rsidRDefault="00E53B72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8570" w:history="1">
            <w:r w:rsidRPr="00A719B4">
              <w:rPr>
                <w:rStyle w:val="ab"/>
                <w:noProof/>
              </w:rPr>
              <w:t>1.5 Технические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B72" w:rsidRDefault="00E53B7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8571" w:history="1">
            <w:r w:rsidRPr="00A719B4">
              <w:rPr>
                <w:rStyle w:val="ab"/>
                <w:noProof/>
              </w:rPr>
              <w:t>2 Разработка дизайна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B72" w:rsidRDefault="00E53B72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8572" w:history="1">
            <w:r w:rsidRPr="00A719B4">
              <w:rPr>
                <w:rStyle w:val="ab"/>
                <w:noProof/>
              </w:rPr>
              <w:t>2.1 Общее описание дизайна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B72" w:rsidRDefault="00E53B72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8573" w:history="1">
            <w:r w:rsidRPr="00A719B4">
              <w:rPr>
                <w:rStyle w:val="ab"/>
                <w:noProof/>
              </w:rPr>
              <w:t>2.2 Разработка эскиза главной страницы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B72" w:rsidRDefault="00E53B72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8574" w:history="1">
            <w:r w:rsidRPr="00A719B4">
              <w:rPr>
                <w:rStyle w:val="ab"/>
                <w:noProof/>
              </w:rPr>
              <w:t>2.3 Разработка прототипа главной страницы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B72" w:rsidRDefault="00E53B72">
          <w:pPr>
            <w:pStyle w:val="2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8575" w:history="1">
            <w:r w:rsidRPr="00A719B4">
              <w:rPr>
                <w:rStyle w:val="ab"/>
                <w:noProof/>
              </w:rPr>
              <w:t>2.4 Разработка макета главной страницы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3B72" w:rsidRDefault="00E53B7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53B72">
            <w:rPr>
              <w:rStyle w:val="ab"/>
              <w:noProof/>
              <w:u w:val="none"/>
            </w:rPr>
            <w:t xml:space="preserve">    </w:t>
          </w:r>
          <w:hyperlink w:anchor="_Toc7388576" w:history="1">
            <w:r w:rsidRPr="00A719B4">
              <w:rPr>
                <w:rStyle w:val="ab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767A" w:rsidRDefault="0078767A">
          <w:r>
            <w:rPr>
              <w:b/>
              <w:bCs/>
            </w:rPr>
            <w:fldChar w:fldCharType="end"/>
          </w:r>
        </w:p>
      </w:sdtContent>
    </w:sdt>
    <w:p w:rsidR="0078767A" w:rsidRDefault="0078767A">
      <w:pPr>
        <w:jc w:val="left"/>
        <w:rPr>
          <w:caps/>
          <w:szCs w:val="40"/>
        </w:rPr>
      </w:pPr>
    </w:p>
    <w:p w:rsidR="0078767A" w:rsidRDefault="0078767A">
      <w:pPr>
        <w:jc w:val="left"/>
        <w:rPr>
          <w:caps/>
          <w:szCs w:val="40"/>
        </w:rPr>
      </w:pPr>
      <w:r>
        <w:br w:type="page"/>
      </w:r>
      <w:bookmarkStart w:id="0" w:name="_GoBack"/>
      <w:bookmarkEnd w:id="0"/>
    </w:p>
    <w:p w:rsidR="005416FC" w:rsidRDefault="005416FC" w:rsidP="005416FC">
      <w:pPr>
        <w:pStyle w:val="a3"/>
      </w:pPr>
      <w:bookmarkStart w:id="1" w:name="_Toc7388564"/>
      <w:r>
        <w:lastRenderedPageBreak/>
        <w:t>Введение</w:t>
      </w:r>
      <w:bookmarkEnd w:id="1"/>
    </w:p>
    <w:p w:rsidR="00796BB8" w:rsidRDefault="00613069" w:rsidP="00796BB8">
      <w:pPr>
        <w:pStyle w:val="a4"/>
      </w:pPr>
      <w:r>
        <w:t xml:space="preserve">В данной расчетно-графической работе необходимо выполнить </w:t>
      </w:r>
      <w:r w:rsidR="00796BB8">
        <w:t>следующие задачи</w:t>
      </w:r>
      <w:r>
        <w:t>:</w:t>
      </w:r>
    </w:p>
    <w:p w:rsidR="00613069" w:rsidRPr="00613069" w:rsidRDefault="00613069" w:rsidP="005416FC">
      <w:pPr>
        <w:pStyle w:val="a4"/>
      </w:pPr>
      <w:r>
        <w:t xml:space="preserve">– </w:t>
      </w:r>
      <w:r w:rsidR="00796BB8">
        <w:rPr>
          <w:rFonts w:eastAsia="Times New Roman" w:cs="Times New Roman"/>
          <w:color w:val="000000"/>
          <w:sz w:val="27"/>
          <w:szCs w:val="27"/>
          <w:lang w:eastAsia="ru-RU"/>
        </w:rPr>
        <w:t>р</w:t>
      </w:r>
      <w:r w:rsidR="00796BB8" w:rsidRPr="00796BB8">
        <w:rPr>
          <w:rFonts w:eastAsia="Times New Roman" w:cs="Times New Roman"/>
          <w:color w:val="000000"/>
          <w:sz w:val="27"/>
          <w:szCs w:val="27"/>
          <w:lang w:eastAsia="ru-RU"/>
        </w:rPr>
        <w:t>азработать техническое задание на сайт</w:t>
      </w:r>
      <w:r w:rsidRPr="00613069">
        <w:t>;</w:t>
      </w:r>
    </w:p>
    <w:p w:rsidR="00613069" w:rsidRDefault="00613069" w:rsidP="005416FC">
      <w:pPr>
        <w:pStyle w:val="a4"/>
      </w:pPr>
      <w:r>
        <w:t>–</w:t>
      </w:r>
      <w:r w:rsidRPr="00613069">
        <w:t xml:space="preserve"> </w:t>
      </w:r>
      <w:r w:rsidR="00796BB8">
        <w:rPr>
          <w:rFonts w:eastAsia="Times New Roman" w:cs="Times New Roman"/>
          <w:color w:val="000000"/>
          <w:sz w:val="27"/>
          <w:szCs w:val="27"/>
          <w:lang w:eastAsia="ru-RU"/>
        </w:rPr>
        <w:t>р</w:t>
      </w:r>
      <w:r w:rsidR="00796BB8" w:rsidRPr="00796BB8">
        <w:rPr>
          <w:rFonts w:eastAsia="Times New Roman" w:cs="Times New Roman"/>
          <w:color w:val="000000"/>
          <w:sz w:val="27"/>
          <w:szCs w:val="27"/>
          <w:lang w:eastAsia="ru-RU"/>
        </w:rPr>
        <w:t>азработать эскиз главной страницы сайта</w:t>
      </w:r>
      <w:r w:rsidR="007664E1">
        <w:t>;</w:t>
      </w:r>
    </w:p>
    <w:p w:rsidR="00796BB8" w:rsidRDefault="007664E1" w:rsidP="00796BB8">
      <w:pPr>
        <w:pStyle w:val="a4"/>
        <w:rPr>
          <w:lang w:eastAsia="ru-RU"/>
        </w:rPr>
      </w:pPr>
      <w:r>
        <w:t xml:space="preserve">– </w:t>
      </w:r>
      <w:r w:rsidR="00796BB8">
        <w:rPr>
          <w:lang w:eastAsia="ru-RU"/>
        </w:rPr>
        <w:t>р</w:t>
      </w:r>
      <w:r w:rsidR="00796BB8" w:rsidRPr="00796BB8">
        <w:rPr>
          <w:lang w:eastAsia="ru-RU"/>
        </w:rPr>
        <w:t>азработать прототип главной страницы сайта (в любом инструменте)</w:t>
      </w:r>
      <w:r w:rsidR="00796BB8">
        <w:rPr>
          <w:lang w:eastAsia="ru-RU"/>
        </w:rPr>
        <w:t>;</w:t>
      </w:r>
    </w:p>
    <w:p w:rsidR="00486BA7" w:rsidRDefault="00796BB8" w:rsidP="00796BB8">
      <w:pPr>
        <w:pStyle w:val="a4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t xml:space="preserve">– </w:t>
      </w:r>
      <w:r>
        <w:rPr>
          <w:rFonts w:eastAsia="Times New Roman" w:cs="Times New Roman"/>
          <w:color w:val="000000"/>
          <w:sz w:val="27"/>
          <w:szCs w:val="27"/>
          <w:lang w:eastAsia="ru-RU"/>
        </w:rPr>
        <w:t>р</w:t>
      </w:r>
      <w:r w:rsidRPr="00796BB8">
        <w:rPr>
          <w:rFonts w:eastAsia="Times New Roman" w:cs="Times New Roman"/>
          <w:color w:val="000000"/>
          <w:sz w:val="27"/>
          <w:szCs w:val="27"/>
          <w:lang w:eastAsia="ru-RU"/>
        </w:rPr>
        <w:t>азработать макет сайта (в любом графическом редакторе)</w:t>
      </w:r>
      <w:r>
        <w:rPr>
          <w:rFonts w:eastAsia="Times New Roman" w:cs="Times New Roman"/>
          <w:color w:val="000000"/>
          <w:sz w:val="27"/>
          <w:szCs w:val="27"/>
          <w:lang w:eastAsia="ru-RU"/>
        </w:rPr>
        <w:t>.</w:t>
      </w:r>
    </w:p>
    <w:p w:rsidR="00486BA7" w:rsidRDefault="00486BA7" w:rsidP="00796BB8">
      <w:pPr>
        <w:pStyle w:val="a4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color w:val="000000"/>
          <w:sz w:val="27"/>
          <w:szCs w:val="27"/>
          <w:lang w:eastAsia="ru-RU"/>
        </w:rPr>
        <w:t>Работа выполняется в соответствии с установленным заданием и состоит из двух разделов.</w:t>
      </w:r>
    </w:p>
    <w:p w:rsidR="00486BA7" w:rsidRDefault="00486BA7" w:rsidP="00796BB8">
      <w:pPr>
        <w:pStyle w:val="a4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color w:val="000000"/>
          <w:sz w:val="27"/>
          <w:szCs w:val="27"/>
          <w:lang w:eastAsia="ru-RU"/>
        </w:rPr>
        <w:t>В первом разделе составляется техническое задание, в котором формируется цель и описание, структура сайта, требования к графическому оформлению и к цветовой гамме, а также технические требования.</w:t>
      </w:r>
    </w:p>
    <w:p w:rsidR="00486BA7" w:rsidRDefault="00486BA7" w:rsidP="00796BB8">
      <w:pPr>
        <w:pStyle w:val="a4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color w:val="000000"/>
          <w:sz w:val="27"/>
          <w:szCs w:val="27"/>
          <w:lang w:eastAsia="ru-RU"/>
        </w:rPr>
        <w:t>Во втором разделе описывается разработка дизайна сайта. Представляется общее описание дизайна сайта, а также разрабатывается эскиз, прототип и макет главной страницы сайта.</w:t>
      </w:r>
    </w:p>
    <w:p w:rsidR="00486BA7" w:rsidRPr="00486BA7" w:rsidRDefault="00486BA7" w:rsidP="00796BB8">
      <w:pPr>
        <w:pStyle w:val="a4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color w:val="000000"/>
          <w:sz w:val="27"/>
          <w:szCs w:val="27"/>
          <w:lang w:eastAsia="ru-RU"/>
        </w:rPr>
        <w:t xml:space="preserve">Расчетно-графическая работа выполняется с помощью таких инструментов, как </w:t>
      </w:r>
      <w:proofErr w:type="spellStart"/>
      <w:r>
        <w:rPr>
          <w:rFonts w:eastAsia="Times New Roman" w:cs="Times New Roman"/>
          <w:color w:val="000000"/>
          <w:sz w:val="27"/>
          <w:szCs w:val="27"/>
          <w:lang w:val="en-US" w:eastAsia="ru-RU"/>
        </w:rPr>
        <w:t>Figma</w:t>
      </w:r>
      <w:proofErr w:type="spellEnd"/>
      <w:r w:rsidRPr="00486BA7">
        <w:rPr>
          <w:rFonts w:eastAsia="Times New Roman" w:cs="Times New Roman"/>
          <w:color w:val="000000"/>
          <w:sz w:val="27"/>
          <w:szCs w:val="27"/>
          <w:lang w:eastAsia="ru-RU"/>
        </w:rPr>
        <w:t xml:space="preserve">, </w:t>
      </w:r>
      <w:proofErr w:type="spellStart"/>
      <w:r>
        <w:rPr>
          <w:rFonts w:eastAsia="Times New Roman" w:cs="Times New Roman"/>
          <w:color w:val="000000"/>
          <w:sz w:val="27"/>
          <w:szCs w:val="27"/>
          <w:lang w:val="en-US" w:eastAsia="ru-RU"/>
        </w:rPr>
        <w:t>NinjaMock</w:t>
      </w:r>
      <w:proofErr w:type="spellEnd"/>
      <w:r w:rsidRPr="00486BA7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</w:t>
      </w:r>
      <w:r>
        <w:rPr>
          <w:rFonts w:eastAsia="Times New Roman" w:cs="Times New Roman"/>
          <w:color w:val="000000"/>
          <w:sz w:val="27"/>
          <w:szCs w:val="27"/>
          <w:lang w:eastAsia="ru-RU"/>
        </w:rPr>
        <w:t xml:space="preserve">и </w:t>
      </w:r>
      <w:r>
        <w:rPr>
          <w:rFonts w:eastAsia="Times New Roman" w:cs="Times New Roman"/>
          <w:color w:val="000000"/>
          <w:sz w:val="27"/>
          <w:szCs w:val="27"/>
          <w:lang w:val="en-US" w:eastAsia="ru-RU"/>
        </w:rPr>
        <w:t>Adobe</w:t>
      </w:r>
      <w:r w:rsidRPr="00486BA7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</w:t>
      </w:r>
      <w:r>
        <w:rPr>
          <w:rFonts w:eastAsia="Times New Roman" w:cs="Times New Roman"/>
          <w:color w:val="000000"/>
          <w:sz w:val="27"/>
          <w:szCs w:val="27"/>
          <w:lang w:val="en-US" w:eastAsia="ru-RU"/>
        </w:rPr>
        <w:t>Illustrator</w:t>
      </w:r>
      <w:r w:rsidRPr="00486BA7">
        <w:rPr>
          <w:rFonts w:eastAsia="Times New Roman" w:cs="Times New Roman"/>
          <w:color w:val="000000"/>
          <w:sz w:val="27"/>
          <w:szCs w:val="27"/>
          <w:lang w:eastAsia="ru-RU"/>
        </w:rPr>
        <w:t>.</w:t>
      </w:r>
    </w:p>
    <w:p w:rsidR="007664E1" w:rsidRPr="00796BB8" w:rsidRDefault="007664E1" w:rsidP="00796BB8">
      <w:pPr>
        <w:pStyle w:val="a4"/>
        <w:rPr>
          <w:lang w:eastAsia="ru-RU"/>
        </w:rPr>
      </w:pPr>
      <w:r>
        <w:br w:type="page"/>
      </w:r>
    </w:p>
    <w:p w:rsidR="00796BB8" w:rsidRDefault="007833F5" w:rsidP="00796BB8">
      <w:pPr>
        <w:pStyle w:val="11"/>
      </w:pPr>
      <w:bookmarkStart w:id="2" w:name="_Toc7388565"/>
      <w:r w:rsidRPr="00807859">
        <w:lastRenderedPageBreak/>
        <w:t xml:space="preserve">1 </w:t>
      </w:r>
      <w:r w:rsidR="00796BB8">
        <w:t>Техническое задание</w:t>
      </w:r>
      <w:bookmarkEnd w:id="2"/>
    </w:p>
    <w:p w:rsidR="00796BB8" w:rsidRDefault="00796BB8" w:rsidP="00486BA7">
      <w:pPr>
        <w:pStyle w:val="21"/>
        <w:numPr>
          <w:ilvl w:val="1"/>
          <w:numId w:val="18"/>
        </w:numPr>
      </w:pPr>
      <w:bookmarkStart w:id="3" w:name="_Toc7388566"/>
      <w:r>
        <w:t>Формулировка цели и описание проекта</w:t>
      </w:r>
      <w:bookmarkEnd w:id="3"/>
    </w:p>
    <w:p w:rsidR="00B5293D" w:rsidRDefault="00486BA7" w:rsidP="00486BA7">
      <w:pPr>
        <w:pStyle w:val="a4"/>
      </w:pPr>
      <w:proofErr w:type="spellStart"/>
      <w:r>
        <w:rPr>
          <w:lang w:val="en-US"/>
        </w:rPr>
        <w:t>Well</w:t>
      </w:r>
      <w:r w:rsidR="00B5293D">
        <w:rPr>
          <w:lang w:val="en-US"/>
        </w:rPr>
        <w:t>P</w:t>
      </w:r>
      <w:r>
        <w:rPr>
          <w:lang w:val="en-US"/>
        </w:rPr>
        <w:t>lay</w:t>
      </w:r>
      <w:proofErr w:type="spellEnd"/>
      <w:r w:rsidRPr="00486BA7">
        <w:t xml:space="preserve"> – </w:t>
      </w:r>
      <w:r>
        <w:t xml:space="preserve">это сайт игровых новостей. Цель данного сайта максимально быстро и доступно донести до пользователей самые актуальные новости из мира игр. </w:t>
      </w:r>
    </w:p>
    <w:p w:rsidR="00486BA7" w:rsidRPr="00486BA7" w:rsidRDefault="00486BA7" w:rsidP="00486BA7">
      <w:pPr>
        <w:pStyle w:val="a4"/>
      </w:pPr>
      <w:r>
        <w:t xml:space="preserve">Также он включает в себя </w:t>
      </w:r>
      <w:r w:rsidR="00B5293D">
        <w:t xml:space="preserve">участия в различных игровых турнирах, чтение или создание интересных игровых статей, форум для обсуждения каких-либо вопросов, просмотр </w:t>
      </w:r>
      <w:proofErr w:type="spellStart"/>
      <w:r w:rsidR="00B5293D">
        <w:t>стримов</w:t>
      </w:r>
      <w:proofErr w:type="spellEnd"/>
      <w:r w:rsidR="00B5293D">
        <w:t xml:space="preserve">, интересных моментов и просто записей прохождений или обзоров популярных стримеров и </w:t>
      </w:r>
      <w:proofErr w:type="spellStart"/>
      <w:r w:rsidR="00B5293D">
        <w:t>видеоблоггеров</w:t>
      </w:r>
      <w:proofErr w:type="spellEnd"/>
      <w:r w:rsidR="00B5293D">
        <w:t>.</w:t>
      </w:r>
    </w:p>
    <w:p w:rsidR="00796BB8" w:rsidRDefault="00796BB8" w:rsidP="00796BB8">
      <w:pPr>
        <w:pStyle w:val="21"/>
      </w:pPr>
      <w:bookmarkStart w:id="4" w:name="_Toc7388567"/>
      <w:r>
        <w:t>1.2 Структура сайта</w:t>
      </w:r>
      <w:bookmarkEnd w:id="4"/>
    </w:p>
    <w:p w:rsidR="00B5293D" w:rsidRDefault="00B5293D" w:rsidP="00B5293D">
      <w:pPr>
        <w:pStyle w:val="a4"/>
      </w:pPr>
      <w:r>
        <w:t>Структура сайта должна быть простой, удобной, но в то же время информативной.</w:t>
      </w:r>
      <w:r w:rsidRPr="00B5293D">
        <w:t xml:space="preserve"> </w:t>
      </w:r>
    </w:p>
    <w:p w:rsidR="00BE3837" w:rsidRDefault="00B5293D" w:rsidP="00B5293D">
      <w:pPr>
        <w:pStyle w:val="a4"/>
      </w:pPr>
      <w:r>
        <w:t xml:space="preserve">Главная страница должна включать в себя закрепленную на левой части экрана панель навигации, с помощью которой пользователь мог бы быстро и удобно переходить между интересующими ему разделами. </w:t>
      </w:r>
    </w:p>
    <w:p w:rsidR="00BE3837" w:rsidRDefault="00BE3837" w:rsidP="00B5293D">
      <w:pPr>
        <w:pStyle w:val="a4"/>
      </w:pPr>
      <w:r>
        <w:t>Сверху, в шапке сайта должна быть также закреплена панель, на которой будут кнопки для перехода на следующую или предыдущую страницу, поиск по сайту, а также кнопка авторизации.</w:t>
      </w:r>
    </w:p>
    <w:p w:rsidR="00B5293D" w:rsidRDefault="00B5293D" w:rsidP="00B5293D">
      <w:pPr>
        <w:pStyle w:val="a4"/>
      </w:pPr>
      <w:r>
        <w:t xml:space="preserve">Далее по центру </w:t>
      </w:r>
      <w:r w:rsidR="00BE3837">
        <w:t>должны располагаться самые популярные новости за день или просто новости дня (от 1 до 3 новостей). Под ними должен располагаться список остальных новостей, менее популярных чем те, что входят в новости дня. Чтобы бесконечно не увеличивать длину сайта, следует ограничить количество остальных новостей до 5-6, а под ними сделать кнопку для перехода в раздел, где можно будет просмотреть все остальные новости.</w:t>
      </w:r>
    </w:p>
    <w:p w:rsidR="00BE3837" w:rsidRDefault="00BE3837" w:rsidP="00B5293D">
      <w:pPr>
        <w:pStyle w:val="a4"/>
      </w:pPr>
      <w:r>
        <w:t xml:space="preserve">Справа от центра должны располагаться небольшие окошка с актуальной информацией по турнирам, </w:t>
      </w:r>
      <w:proofErr w:type="spellStart"/>
      <w:r>
        <w:t>стримам</w:t>
      </w:r>
      <w:proofErr w:type="spellEnd"/>
      <w:r>
        <w:t xml:space="preserve">, статьям, </w:t>
      </w:r>
      <w:proofErr w:type="spellStart"/>
      <w:r>
        <w:t>хайлайтам</w:t>
      </w:r>
      <w:proofErr w:type="spellEnd"/>
      <w:r>
        <w:t>.</w:t>
      </w:r>
    </w:p>
    <w:p w:rsidR="00BE3837" w:rsidRPr="003436FF" w:rsidRDefault="00BE3837" w:rsidP="003436FF">
      <w:pPr>
        <w:pStyle w:val="a4"/>
      </w:pPr>
      <w:r>
        <w:t xml:space="preserve">Внизу, в подвале сайта должна располагаться панель навигации </w:t>
      </w:r>
      <w:r w:rsidR="003436FF">
        <w:t>первая колонка которой отвечает за общую</w:t>
      </w:r>
      <w:r>
        <w:t xml:space="preserve"> информаци</w:t>
      </w:r>
      <w:r w:rsidR="003436FF">
        <w:t>ю</w:t>
      </w:r>
      <w:r>
        <w:t xml:space="preserve"> о самом сайте, о рекламе на сайте и т.д.</w:t>
      </w:r>
      <w:r w:rsidR="003436FF">
        <w:t xml:space="preserve"> Вторая колонка должна позволять пользователю по желанию поддержать </w:t>
      </w:r>
      <w:r w:rsidR="003436FF">
        <w:lastRenderedPageBreak/>
        <w:t xml:space="preserve">проект. Она включает в себя ссылки для перехода к добровольным пожертвованиям имеющимися различными способами: Сбербанк Онлайн, </w:t>
      </w:r>
      <w:proofErr w:type="spellStart"/>
      <w:r w:rsidR="003436FF">
        <w:rPr>
          <w:lang w:val="en-US"/>
        </w:rPr>
        <w:t>Qiwi</w:t>
      </w:r>
      <w:proofErr w:type="spellEnd"/>
      <w:r w:rsidR="003436FF" w:rsidRPr="003436FF">
        <w:t>-</w:t>
      </w:r>
      <w:r w:rsidR="003436FF">
        <w:t xml:space="preserve">кошелек, </w:t>
      </w:r>
      <w:r w:rsidR="003436FF">
        <w:rPr>
          <w:lang w:val="en-US"/>
        </w:rPr>
        <w:t>Web</w:t>
      </w:r>
      <w:r w:rsidR="003436FF" w:rsidRPr="003436FF">
        <w:t>-</w:t>
      </w:r>
      <w:r w:rsidR="003436FF">
        <w:rPr>
          <w:lang w:val="en-US"/>
        </w:rPr>
        <w:t>money</w:t>
      </w:r>
      <w:r w:rsidR="003436FF" w:rsidRPr="003436FF">
        <w:t xml:space="preserve">, </w:t>
      </w:r>
      <w:r w:rsidR="003436FF">
        <w:t xml:space="preserve">Яндекс деньги и банковские карты. Третья колонка должна отображать наши соц. сети: </w:t>
      </w:r>
      <w:proofErr w:type="spellStart"/>
      <w:r w:rsidR="003436FF">
        <w:t>Вконтакте</w:t>
      </w:r>
      <w:proofErr w:type="spellEnd"/>
      <w:r w:rsidR="003436FF">
        <w:t xml:space="preserve">, </w:t>
      </w:r>
      <w:r w:rsidR="003436FF">
        <w:rPr>
          <w:lang w:val="en-US"/>
        </w:rPr>
        <w:t>Twitter</w:t>
      </w:r>
      <w:r w:rsidR="003436FF" w:rsidRPr="003436FF">
        <w:t xml:space="preserve">, </w:t>
      </w:r>
      <w:r w:rsidR="003436FF">
        <w:rPr>
          <w:lang w:val="en-US"/>
        </w:rPr>
        <w:t>Telegram</w:t>
      </w:r>
      <w:r w:rsidR="003436FF" w:rsidRPr="003436FF">
        <w:t xml:space="preserve">, </w:t>
      </w:r>
      <w:proofErr w:type="spellStart"/>
      <w:r w:rsidR="003436FF">
        <w:rPr>
          <w:lang w:val="en-US"/>
        </w:rPr>
        <w:t>Whatsapp</w:t>
      </w:r>
      <w:proofErr w:type="spellEnd"/>
      <w:r w:rsidR="003436FF" w:rsidRPr="003436FF">
        <w:t>.</w:t>
      </w:r>
      <w:r w:rsidR="003436FF">
        <w:t xml:space="preserve"> Также в самом низу должна быть приведена информация о том, что все</w:t>
      </w:r>
      <w:r w:rsidR="003436FF" w:rsidRPr="003436FF">
        <w:t xml:space="preserve"> </w:t>
      </w:r>
      <w:r w:rsidR="003436FF">
        <w:t>права защищены.</w:t>
      </w:r>
    </w:p>
    <w:p w:rsidR="00796BB8" w:rsidRDefault="00796BB8" w:rsidP="00796BB8">
      <w:pPr>
        <w:pStyle w:val="21"/>
      </w:pPr>
      <w:bookmarkStart w:id="5" w:name="_Toc7388568"/>
      <w:r>
        <w:t>1.3 Требования к графическому оформлению (дизайну) сайта</w:t>
      </w:r>
      <w:bookmarkEnd w:id="5"/>
    </w:p>
    <w:p w:rsidR="003436FF" w:rsidRDefault="003436FF" w:rsidP="003436FF">
      <w:pPr>
        <w:pStyle w:val="a4"/>
      </w:pPr>
      <w:r>
        <w:t xml:space="preserve">Графическое оформление сайта </w:t>
      </w:r>
      <w:r w:rsidR="007244DA">
        <w:t xml:space="preserve">должно первым делом показывать актуальные и популярные новости. Также иметь удобный интерфейс для быстрого перехода между интересующими пользователя разделами сайта, поиска по сайту и авторизации. Сайт должен создавать ощущения комфорта, </w:t>
      </w:r>
      <w:r w:rsidR="008624CA">
        <w:t>простоты, но вместе с тем и функциональности</w:t>
      </w:r>
      <w:r w:rsidR="007244DA">
        <w:t>.</w:t>
      </w:r>
    </w:p>
    <w:p w:rsidR="008624CA" w:rsidRDefault="008624CA" w:rsidP="008624CA">
      <w:pPr>
        <w:pStyle w:val="a4"/>
      </w:pPr>
      <w:r>
        <w:t>Навигационное меню содержит ссылки на существующие разделы сайта.</w:t>
      </w:r>
    </w:p>
    <w:p w:rsidR="008624CA" w:rsidRDefault="008624CA" w:rsidP="008624CA">
      <w:pPr>
        <w:pStyle w:val="a4"/>
      </w:pPr>
      <w:r>
        <w:t>В шапке сайта, содержатся кнопки для перехода назад и вперед, поиск по сайту и авторизация.</w:t>
      </w:r>
    </w:p>
    <w:p w:rsidR="008624CA" w:rsidRDefault="008624CA" w:rsidP="008624CA">
      <w:pPr>
        <w:pStyle w:val="a4"/>
      </w:pPr>
      <w:r>
        <w:t xml:space="preserve">В подвале сайта ссылки на описание самого сайта, добровольную материальную поддержку, а также на соц. сети. </w:t>
      </w:r>
    </w:p>
    <w:p w:rsidR="008624CA" w:rsidRDefault="008624CA" w:rsidP="008624CA">
      <w:pPr>
        <w:pStyle w:val="a4"/>
      </w:pPr>
      <w:r>
        <w:t xml:space="preserve">В самом низу написано, что все права защищены. </w:t>
      </w:r>
    </w:p>
    <w:p w:rsidR="00796BB8" w:rsidRDefault="00796BB8" w:rsidP="00796BB8">
      <w:pPr>
        <w:pStyle w:val="21"/>
      </w:pPr>
      <w:bookmarkStart w:id="6" w:name="_Toc7388569"/>
      <w:r>
        <w:t>1.4 Требования к цветовой гамме сайта</w:t>
      </w:r>
      <w:bookmarkEnd w:id="6"/>
    </w:p>
    <w:p w:rsidR="00751817" w:rsidRPr="00751817" w:rsidRDefault="00751817" w:rsidP="00751817">
      <w:pPr>
        <w:pStyle w:val="a4"/>
      </w:pPr>
      <w:r>
        <w:t xml:space="preserve">При составлении сайта рекомендуется использовать следующие цвета: серый, белый, черный, различные оттенки синего цвета. Допускается использование и других цветов, но так, чтобы не нарушалась единая цветовая конструкция сайта. </w:t>
      </w:r>
    </w:p>
    <w:p w:rsidR="00796BB8" w:rsidRDefault="00796BB8" w:rsidP="00796BB8">
      <w:pPr>
        <w:pStyle w:val="21"/>
      </w:pPr>
      <w:bookmarkStart w:id="7" w:name="_Toc7388570"/>
      <w:r>
        <w:t>1.5 Технические требования</w:t>
      </w:r>
      <w:bookmarkEnd w:id="7"/>
    </w:p>
    <w:p w:rsidR="003436FF" w:rsidRDefault="00751817" w:rsidP="007244DA">
      <w:pPr>
        <w:pStyle w:val="a4"/>
      </w:pPr>
      <w:r>
        <w:t xml:space="preserve">Сайт необходимо разработать под разрешение экрана 1920х1080 </w:t>
      </w:r>
      <w:proofErr w:type="spellStart"/>
      <w:r>
        <w:t>пискелей</w:t>
      </w:r>
      <w:proofErr w:type="spellEnd"/>
      <w:r>
        <w:t xml:space="preserve">. При этом, в будущем, возможно создание адаптивной версии. Язык сайта – русский, но при этом разрешается писать англоязычные названия на английском языке. </w:t>
      </w:r>
    </w:p>
    <w:p w:rsidR="007244DA" w:rsidRPr="007244DA" w:rsidRDefault="007244DA" w:rsidP="007244DA">
      <w:pPr>
        <w:pStyle w:val="a4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7244DA">
        <w:rPr>
          <w:rFonts w:eastAsia="Times New Roman" w:cs="Times New Roman"/>
          <w:color w:val="000000"/>
          <w:sz w:val="27"/>
          <w:szCs w:val="27"/>
          <w:lang w:eastAsia="ru-RU"/>
        </w:rPr>
        <w:lastRenderedPageBreak/>
        <w:t xml:space="preserve">Запрещается использование в дизайне сайта </w:t>
      </w:r>
      <w:proofErr w:type="spellStart"/>
      <w:r w:rsidRPr="007244DA">
        <w:rPr>
          <w:rFonts w:eastAsia="Times New Roman" w:cs="Times New Roman"/>
          <w:color w:val="000000"/>
          <w:sz w:val="27"/>
          <w:szCs w:val="27"/>
          <w:lang w:eastAsia="ru-RU"/>
        </w:rPr>
        <w:t>Flash</w:t>
      </w:r>
      <w:proofErr w:type="spellEnd"/>
      <w:r w:rsidRPr="007244DA">
        <w:rPr>
          <w:rFonts w:eastAsia="Times New Roman" w:cs="Times New Roman"/>
          <w:color w:val="000000"/>
          <w:sz w:val="27"/>
          <w:szCs w:val="27"/>
          <w:lang w:eastAsia="ru-RU"/>
        </w:rPr>
        <w:t>-элементов. Необходимо использовать анимационные эффекты на основе технологий JS, JQ, HTML5 и CSS3.</w:t>
      </w:r>
    </w:p>
    <w:p w:rsidR="007244DA" w:rsidRPr="007244DA" w:rsidRDefault="007244DA" w:rsidP="007244DA">
      <w:pPr>
        <w:pStyle w:val="a4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7244DA">
        <w:rPr>
          <w:rFonts w:eastAsia="Times New Roman" w:cs="Times New Roman"/>
          <w:color w:val="000000"/>
          <w:sz w:val="27"/>
          <w:szCs w:val="27"/>
          <w:lang w:eastAsia="ru-RU"/>
        </w:rPr>
        <w:t>Шрифты, используемые для оформления текстовых материалов сайта, не должны противоречить разработанному фирменному стилю. В случае отсутствия необходимых шрифтов на компьютере пользователя необходимо предусмотреть использование стандартных групп шрифтов браузеров (</w:t>
      </w:r>
      <w:proofErr w:type="spellStart"/>
      <w:r w:rsidRPr="007244DA">
        <w:rPr>
          <w:rFonts w:eastAsia="Times New Roman" w:cs="Times New Roman"/>
          <w:color w:val="000000"/>
          <w:sz w:val="27"/>
          <w:szCs w:val="27"/>
          <w:lang w:eastAsia="ru-RU"/>
        </w:rPr>
        <w:t>Arial</w:t>
      </w:r>
      <w:proofErr w:type="spellEnd"/>
      <w:r w:rsidRPr="007244DA">
        <w:rPr>
          <w:rFonts w:eastAsia="Times New Roman" w:cs="Times New Roman"/>
          <w:color w:val="000000"/>
          <w:sz w:val="27"/>
          <w:szCs w:val="27"/>
          <w:lang w:eastAsia="ru-RU"/>
        </w:rPr>
        <w:t>/</w:t>
      </w:r>
      <w:proofErr w:type="spellStart"/>
      <w:r w:rsidRPr="007244DA">
        <w:rPr>
          <w:rFonts w:eastAsia="Times New Roman" w:cs="Times New Roman"/>
          <w:color w:val="000000"/>
          <w:sz w:val="27"/>
          <w:szCs w:val="27"/>
          <w:lang w:eastAsia="ru-RU"/>
        </w:rPr>
        <w:t>Helvetica</w:t>
      </w:r>
      <w:proofErr w:type="spellEnd"/>
      <w:r w:rsidRPr="007244DA">
        <w:rPr>
          <w:rFonts w:eastAsia="Times New Roman" w:cs="Times New Roman"/>
          <w:color w:val="000000"/>
          <w:sz w:val="27"/>
          <w:szCs w:val="27"/>
          <w:lang w:eastAsia="ru-RU"/>
        </w:rPr>
        <w:t xml:space="preserve">, </w:t>
      </w:r>
      <w:proofErr w:type="spellStart"/>
      <w:r w:rsidRPr="007244DA">
        <w:rPr>
          <w:rFonts w:eastAsia="Times New Roman" w:cs="Times New Roman"/>
          <w:color w:val="000000"/>
          <w:sz w:val="27"/>
          <w:szCs w:val="27"/>
          <w:lang w:eastAsia="ru-RU"/>
        </w:rPr>
        <w:t>Times</w:t>
      </w:r>
      <w:proofErr w:type="spellEnd"/>
      <w:r w:rsidRPr="007244DA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7244DA">
        <w:rPr>
          <w:rFonts w:eastAsia="Times New Roman" w:cs="Times New Roman"/>
          <w:color w:val="000000"/>
          <w:sz w:val="27"/>
          <w:szCs w:val="27"/>
          <w:lang w:eastAsia="ru-RU"/>
        </w:rPr>
        <w:t>New</w:t>
      </w:r>
      <w:proofErr w:type="spellEnd"/>
      <w:r w:rsidRPr="007244DA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7244DA">
        <w:rPr>
          <w:rFonts w:eastAsia="Times New Roman" w:cs="Times New Roman"/>
          <w:color w:val="000000"/>
          <w:sz w:val="27"/>
          <w:szCs w:val="27"/>
          <w:lang w:eastAsia="ru-RU"/>
        </w:rPr>
        <w:t>Roman</w:t>
      </w:r>
      <w:proofErr w:type="spellEnd"/>
      <w:r w:rsidRPr="007244DA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и так далее) таким образом, чтобы замена</w:t>
      </w:r>
      <w:r>
        <w:rPr>
          <w:rFonts w:eastAsia="Times New Roman" w:cs="Times New Roman"/>
          <w:color w:val="000000"/>
          <w:sz w:val="27"/>
          <w:szCs w:val="27"/>
          <w:lang w:eastAsia="ru-RU"/>
        </w:rPr>
        <w:t xml:space="preserve"> </w:t>
      </w:r>
      <w:r w:rsidRPr="007244DA">
        <w:rPr>
          <w:rFonts w:eastAsia="Times New Roman" w:cs="Times New Roman"/>
          <w:color w:val="000000"/>
          <w:sz w:val="27"/>
          <w:szCs w:val="27"/>
          <w:lang w:eastAsia="ru-RU"/>
        </w:rPr>
        <w:t>шрифтов из соответствующей группы не приводила к визуальному искажению текста.</w:t>
      </w:r>
    </w:p>
    <w:p w:rsidR="007244DA" w:rsidRPr="007244DA" w:rsidRDefault="007244DA" w:rsidP="007244DA">
      <w:pPr>
        <w:pStyle w:val="a4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7244DA">
        <w:rPr>
          <w:rFonts w:eastAsia="Times New Roman" w:cs="Times New Roman"/>
          <w:color w:val="000000"/>
          <w:sz w:val="27"/>
          <w:szCs w:val="27"/>
          <w:lang w:eastAsia="ru-RU"/>
        </w:rPr>
        <w:t xml:space="preserve">Верстка страниц сайта должна корректно (без визуальных и технических ошибок) отображаться и быть </w:t>
      </w:r>
      <w:proofErr w:type="spellStart"/>
      <w:r w:rsidRPr="007244DA">
        <w:rPr>
          <w:rFonts w:eastAsia="Times New Roman" w:cs="Times New Roman"/>
          <w:color w:val="000000"/>
          <w:sz w:val="27"/>
          <w:szCs w:val="27"/>
          <w:lang w:eastAsia="ru-RU"/>
        </w:rPr>
        <w:t>кроссбраузерной</w:t>
      </w:r>
      <w:proofErr w:type="spellEnd"/>
      <w:r w:rsidRPr="007244DA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в следующих браузерах:</w:t>
      </w:r>
    </w:p>
    <w:p w:rsidR="007244DA" w:rsidRPr="007244DA" w:rsidRDefault="007244DA" w:rsidP="007244DA">
      <w:pPr>
        <w:pStyle w:val="a4"/>
        <w:rPr>
          <w:lang w:val="en-US" w:eastAsia="ru-RU"/>
        </w:rPr>
      </w:pPr>
      <w:r w:rsidRPr="007244DA">
        <w:rPr>
          <w:lang w:val="en-US" w:eastAsia="ru-RU"/>
        </w:rPr>
        <w:t xml:space="preserve">• Mozilla Firefox </w:t>
      </w:r>
      <w:r w:rsidRPr="007244DA">
        <w:rPr>
          <w:lang w:eastAsia="ru-RU"/>
        </w:rPr>
        <w:t>версии</w:t>
      </w:r>
      <w:r w:rsidRPr="007244DA">
        <w:rPr>
          <w:lang w:val="en-US" w:eastAsia="ru-RU"/>
        </w:rPr>
        <w:t xml:space="preserve"> 45+;</w:t>
      </w:r>
    </w:p>
    <w:p w:rsidR="007244DA" w:rsidRPr="007244DA" w:rsidRDefault="007244DA" w:rsidP="007244DA">
      <w:pPr>
        <w:pStyle w:val="a4"/>
        <w:rPr>
          <w:lang w:val="en-US" w:eastAsia="ru-RU"/>
        </w:rPr>
      </w:pPr>
      <w:r w:rsidRPr="007244DA">
        <w:rPr>
          <w:lang w:val="en-US" w:eastAsia="ru-RU"/>
        </w:rPr>
        <w:t xml:space="preserve">• Microsoft Internet Explorer </w:t>
      </w:r>
      <w:r w:rsidRPr="007244DA">
        <w:rPr>
          <w:lang w:eastAsia="ru-RU"/>
        </w:rPr>
        <w:t>версии</w:t>
      </w:r>
      <w:r w:rsidRPr="007244DA">
        <w:rPr>
          <w:lang w:val="en-US" w:eastAsia="ru-RU"/>
        </w:rPr>
        <w:t xml:space="preserve"> 10+;</w:t>
      </w:r>
    </w:p>
    <w:p w:rsidR="007244DA" w:rsidRPr="007244DA" w:rsidRDefault="007244DA" w:rsidP="007244DA">
      <w:pPr>
        <w:pStyle w:val="a4"/>
        <w:rPr>
          <w:lang w:val="en-US" w:eastAsia="ru-RU"/>
        </w:rPr>
      </w:pPr>
      <w:r w:rsidRPr="007244DA">
        <w:rPr>
          <w:lang w:val="en-US" w:eastAsia="ru-RU"/>
        </w:rPr>
        <w:t xml:space="preserve">• Microsoft Edge </w:t>
      </w:r>
      <w:r w:rsidRPr="007244DA">
        <w:rPr>
          <w:lang w:eastAsia="ru-RU"/>
        </w:rPr>
        <w:t>версии</w:t>
      </w:r>
      <w:r w:rsidRPr="007244DA">
        <w:rPr>
          <w:lang w:val="en-US" w:eastAsia="ru-RU"/>
        </w:rPr>
        <w:t xml:space="preserve"> 25.10586+;</w:t>
      </w:r>
    </w:p>
    <w:p w:rsidR="007244DA" w:rsidRPr="007244DA" w:rsidRDefault="007244DA" w:rsidP="007244DA">
      <w:pPr>
        <w:pStyle w:val="a4"/>
        <w:rPr>
          <w:lang w:val="en-US" w:eastAsia="ru-RU"/>
        </w:rPr>
      </w:pPr>
      <w:r w:rsidRPr="007244DA">
        <w:rPr>
          <w:lang w:val="en-US" w:eastAsia="ru-RU"/>
        </w:rPr>
        <w:t xml:space="preserve">• Google Chrome </w:t>
      </w:r>
      <w:r w:rsidRPr="007244DA">
        <w:rPr>
          <w:lang w:eastAsia="ru-RU"/>
        </w:rPr>
        <w:t>версии</w:t>
      </w:r>
      <w:r w:rsidRPr="007244DA">
        <w:rPr>
          <w:lang w:val="en-US" w:eastAsia="ru-RU"/>
        </w:rPr>
        <w:t xml:space="preserve"> 49+;</w:t>
      </w:r>
    </w:p>
    <w:p w:rsidR="007244DA" w:rsidRPr="007244DA" w:rsidRDefault="007244DA" w:rsidP="007244DA">
      <w:pPr>
        <w:pStyle w:val="a4"/>
        <w:rPr>
          <w:lang w:eastAsia="ru-RU"/>
        </w:rPr>
      </w:pPr>
      <w:r w:rsidRPr="007244DA">
        <w:rPr>
          <w:lang w:eastAsia="ru-RU"/>
        </w:rPr>
        <w:t xml:space="preserve">• </w:t>
      </w:r>
      <w:proofErr w:type="spellStart"/>
      <w:r w:rsidRPr="007244DA">
        <w:rPr>
          <w:lang w:eastAsia="ru-RU"/>
        </w:rPr>
        <w:t>Apple</w:t>
      </w:r>
      <w:proofErr w:type="spellEnd"/>
      <w:r w:rsidRPr="007244DA">
        <w:rPr>
          <w:lang w:eastAsia="ru-RU"/>
        </w:rPr>
        <w:t xml:space="preserve"> </w:t>
      </w:r>
      <w:proofErr w:type="spellStart"/>
      <w:r w:rsidRPr="007244DA">
        <w:rPr>
          <w:lang w:eastAsia="ru-RU"/>
        </w:rPr>
        <w:t>Safari</w:t>
      </w:r>
      <w:proofErr w:type="spellEnd"/>
      <w:r w:rsidRPr="007244DA">
        <w:rPr>
          <w:lang w:eastAsia="ru-RU"/>
        </w:rPr>
        <w:t xml:space="preserve"> версии 8+</w:t>
      </w:r>
    </w:p>
    <w:p w:rsidR="007244DA" w:rsidRPr="007244DA" w:rsidRDefault="007244DA" w:rsidP="007244DA">
      <w:pPr>
        <w:pStyle w:val="a4"/>
        <w:ind w:firstLine="0"/>
        <w:rPr>
          <w:lang w:eastAsia="ru-RU"/>
        </w:rPr>
      </w:pPr>
      <w:r w:rsidRPr="007244DA">
        <w:rPr>
          <w:lang w:eastAsia="ru-RU"/>
        </w:rPr>
        <w:t xml:space="preserve">на операционных системах Windows и </w:t>
      </w:r>
      <w:proofErr w:type="spellStart"/>
      <w:r w:rsidRPr="007244DA">
        <w:rPr>
          <w:lang w:eastAsia="ru-RU"/>
        </w:rPr>
        <w:t>Mac</w:t>
      </w:r>
      <w:proofErr w:type="spellEnd"/>
      <w:r w:rsidRPr="007244DA">
        <w:rPr>
          <w:lang w:eastAsia="ru-RU"/>
        </w:rPr>
        <w:t xml:space="preserve"> OS, с включенной графикой при разрешении экрана пользователя от 1280 точек, в ширину, и выше. Ширина экрана должна определяться макетом.</w:t>
      </w:r>
    </w:p>
    <w:p w:rsidR="007244DA" w:rsidRDefault="007244DA" w:rsidP="003436FF">
      <w:pPr>
        <w:pStyle w:val="a4"/>
      </w:pPr>
    </w:p>
    <w:p w:rsidR="007244DA" w:rsidRPr="003436FF" w:rsidRDefault="007244DA" w:rsidP="003436FF">
      <w:pPr>
        <w:pStyle w:val="a4"/>
      </w:pPr>
    </w:p>
    <w:p w:rsidR="00751817" w:rsidRDefault="00751817">
      <w:pPr>
        <w:jc w:val="left"/>
        <w:rPr>
          <w:rFonts w:eastAsiaTheme="majorEastAsia" w:cstheme="majorBidi"/>
          <w:b/>
          <w:caps/>
          <w:szCs w:val="32"/>
        </w:rPr>
      </w:pPr>
      <w:r>
        <w:br w:type="page"/>
      </w:r>
    </w:p>
    <w:p w:rsidR="00486BA7" w:rsidRPr="00751817" w:rsidRDefault="00796BB8" w:rsidP="003436FF">
      <w:pPr>
        <w:pStyle w:val="11"/>
      </w:pPr>
      <w:bookmarkStart w:id="8" w:name="_Toc7388571"/>
      <w:r>
        <w:lastRenderedPageBreak/>
        <w:t>2 Разработка дизайна сайта</w:t>
      </w:r>
      <w:bookmarkEnd w:id="8"/>
    </w:p>
    <w:p w:rsidR="00796BB8" w:rsidRDefault="00796BB8" w:rsidP="00796BB8">
      <w:pPr>
        <w:pStyle w:val="21"/>
      </w:pPr>
      <w:bookmarkStart w:id="9" w:name="_Toc7388572"/>
      <w:r>
        <w:t>2.1 Общее описание дизайна сайта</w:t>
      </w:r>
      <w:bookmarkEnd w:id="9"/>
    </w:p>
    <w:p w:rsidR="008624CA" w:rsidRDefault="008624CA" w:rsidP="008624CA">
      <w:pPr>
        <w:pStyle w:val="a4"/>
      </w:pPr>
      <w:r>
        <w:t>Дизайн сайта</w:t>
      </w:r>
      <w:r w:rsidR="00B75475">
        <w:t xml:space="preserve"> обеспечивает информативность и удобность в использовании. При загрузке страницы пользователя сразу встречают самые актуальные новости за день, навигационное меню в левой части экрана, видит кнопки переходов, окно поиска и авторизации, а также панельки для второстепенных функций сайта (статьи, </w:t>
      </w:r>
      <w:proofErr w:type="spellStart"/>
      <w:r w:rsidR="00B75475">
        <w:t>стримы</w:t>
      </w:r>
      <w:proofErr w:type="spellEnd"/>
      <w:r w:rsidR="00B75475">
        <w:t>, видео и т.д.).</w:t>
      </w:r>
    </w:p>
    <w:p w:rsidR="00B75475" w:rsidRDefault="00B75475" w:rsidP="008624CA">
      <w:pPr>
        <w:pStyle w:val="a4"/>
      </w:pPr>
      <w:r>
        <w:t>Исходя из поставленной задачи при создании сайта для фона было выбрано сочетание таких цветов, как белый, серый и небесный или голубой. Для цвета текста были взяты цвета черный, белый и серый. Такое сочетание цветов приятно для глаз, и не создает дискомфорта.</w:t>
      </w:r>
    </w:p>
    <w:p w:rsidR="00B75475" w:rsidRDefault="00B75475" w:rsidP="008624CA">
      <w:pPr>
        <w:pStyle w:val="a4"/>
      </w:pPr>
      <w:r>
        <w:t xml:space="preserve">Используемый шрифт – </w:t>
      </w:r>
      <w:proofErr w:type="spellStart"/>
      <w:r>
        <w:rPr>
          <w:lang w:val="en-US"/>
        </w:rPr>
        <w:t>Comfortaa</w:t>
      </w:r>
      <w:proofErr w:type="spellEnd"/>
      <w:r w:rsidRPr="00B75475">
        <w:t xml:space="preserve">. </w:t>
      </w:r>
      <w:r>
        <w:t xml:space="preserve">Во всем сайте используется набор </w:t>
      </w:r>
      <w:proofErr w:type="spellStart"/>
      <w:r w:rsidR="002E74CE">
        <w:rPr>
          <w:lang w:val="en-US"/>
        </w:rPr>
        <w:t>Comfortaa</w:t>
      </w:r>
      <w:proofErr w:type="spellEnd"/>
      <w:r w:rsidR="002E74CE" w:rsidRPr="002E74CE">
        <w:t xml:space="preserve"> </w:t>
      </w:r>
      <w:r w:rsidR="002E74CE">
        <w:rPr>
          <w:lang w:val="en-US"/>
        </w:rPr>
        <w:t>Bold</w:t>
      </w:r>
      <w:r w:rsidR="002E74CE" w:rsidRPr="002E74CE">
        <w:t xml:space="preserve">. </w:t>
      </w:r>
      <w:r w:rsidR="002E74CE">
        <w:t xml:space="preserve">Текст на белом фоне имеет светло-серый цвет, на сером </w:t>
      </w:r>
      <w:r w:rsidR="002E74CE">
        <w:t>–</w:t>
      </w:r>
      <w:r w:rsidR="002E74CE">
        <w:t xml:space="preserve"> черный цвет, на небесном – белый цвет. Используется строгое выравнивание текста по левой стороне.</w:t>
      </w:r>
    </w:p>
    <w:p w:rsidR="002E74CE" w:rsidRPr="002E74CE" w:rsidRDefault="002E74CE" w:rsidP="008624CA">
      <w:pPr>
        <w:pStyle w:val="a4"/>
      </w:pPr>
      <w:r>
        <w:t>Изображения из определенных категорий имеют строго определенные размеры.</w:t>
      </w:r>
    </w:p>
    <w:p w:rsidR="00B75475" w:rsidRPr="008624CA" w:rsidRDefault="00B75475" w:rsidP="00B75475">
      <w:pPr>
        <w:jc w:val="left"/>
      </w:pPr>
      <w:r>
        <w:br w:type="page"/>
      </w:r>
    </w:p>
    <w:p w:rsidR="00796BB8" w:rsidRDefault="00796BB8" w:rsidP="00796BB8">
      <w:pPr>
        <w:pStyle w:val="21"/>
      </w:pPr>
      <w:bookmarkStart w:id="10" w:name="_Toc7388573"/>
      <w:r>
        <w:lastRenderedPageBreak/>
        <w:t>2.2 Разработка эскиза главной страницы сайта</w:t>
      </w:r>
      <w:bookmarkEnd w:id="10"/>
    </w:p>
    <w:p w:rsidR="008624CA" w:rsidRPr="008624CA" w:rsidRDefault="008624CA" w:rsidP="008624CA">
      <w:pPr>
        <w:pStyle w:val="a4"/>
      </w:pPr>
      <w:r>
        <w:t>Эскиз сайта представлен на рисунке 1.</w:t>
      </w:r>
    </w:p>
    <w:p w:rsidR="007244DA" w:rsidRDefault="007244DA" w:rsidP="008624CA">
      <w:pPr>
        <w:pStyle w:val="a6"/>
      </w:pPr>
      <w:r w:rsidRPr="008624CA">
        <w:drawing>
          <wp:inline distT="0" distB="0" distL="0" distR="0" wp14:anchorId="6E27DC00" wp14:editId="5216DC1E">
            <wp:extent cx="5259639" cy="7802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4005" cy="78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CA" w:rsidRPr="008624CA" w:rsidRDefault="008624CA" w:rsidP="008624CA">
      <w:pPr>
        <w:pStyle w:val="a5"/>
      </w:pPr>
      <w:r>
        <w:t>Рисунок 1 – Эскиз сайта</w:t>
      </w:r>
    </w:p>
    <w:p w:rsidR="00796BB8" w:rsidRDefault="00796BB8" w:rsidP="00796BB8">
      <w:pPr>
        <w:pStyle w:val="21"/>
      </w:pPr>
      <w:bookmarkStart w:id="11" w:name="_Toc7388574"/>
      <w:r>
        <w:lastRenderedPageBreak/>
        <w:t>2.3 Разработка прототипа главной страницы сайта</w:t>
      </w:r>
      <w:bookmarkEnd w:id="11"/>
    </w:p>
    <w:p w:rsidR="007244DA" w:rsidRDefault="008624CA" w:rsidP="007244DA">
      <w:pPr>
        <w:pStyle w:val="a4"/>
      </w:pPr>
      <w:r>
        <w:t xml:space="preserve">Прототип главной страницы сайта разработан в программе </w:t>
      </w:r>
      <w:proofErr w:type="spellStart"/>
      <w:r>
        <w:rPr>
          <w:lang w:val="en-US"/>
        </w:rPr>
        <w:t>NinjaMock</w:t>
      </w:r>
      <w:proofErr w:type="spellEnd"/>
      <w:r w:rsidRPr="008624CA">
        <w:t xml:space="preserve"> </w:t>
      </w:r>
      <w:r>
        <w:t>и представлен на рисунке 2.</w:t>
      </w:r>
    </w:p>
    <w:p w:rsidR="008624CA" w:rsidRDefault="008624CA" w:rsidP="008624CA">
      <w:pPr>
        <w:pStyle w:val="a6"/>
      </w:pPr>
      <w:r w:rsidRPr="008624CA">
        <w:rPr>
          <w:lang w:eastAsia="ru-RU"/>
        </w:rPr>
        <w:drawing>
          <wp:inline distT="0" distB="0" distL="0" distR="0">
            <wp:extent cx="5137550" cy="7581900"/>
            <wp:effectExtent l="0" t="0" r="6350" b="0"/>
            <wp:docPr id="14" name="Рисунок 14" descr="D:\Git\GitHub\77wiz77.github.io\РГР1\P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\GitHub\77wiz77.github.io\РГР1\Page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384" cy="759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4CA" w:rsidRPr="008624CA" w:rsidRDefault="008624CA" w:rsidP="008624CA">
      <w:pPr>
        <w:pStyle w:val="a5"/>
      </w:pPr>
      <w:r>
        <w:t>Рисунок 2 – Прототип сайта</w:t>
      </w:r>
    </w:p>
    <w:p w:rsidR="00796BB8" w:rsidRPr="00796BB8" w:rsidRDefault="00796BB8" w:rsidP="00796BB8">
      <w:pPr>
        <w:pStyle w:val="21"/>
      </w:pPr>
      <w:bookmarkStart w:id="12" w:name="_Toc7388575"/>
      <w:r>
        <w:lastRenderedPageBreak/>
        <w:t>2.4 Разработка макета главной страницы сайта</w:t>
      </w:r>
      <w:bookmarkEnd w:id="12"/>
    </w:p>
    <w:p w:rsidR="008C31AE" w:rsidRPr="008624CA" w:rsidRDefault="008624CA" w:rsidP="008C31AE">
      <w:pPr>
        <w:pStyle w:val="a4"/>
      </w:pPr>
      <w:r>
        <w:t xml:space="preserve">Макет главной страницы разработан в программе </w:t>
      </w:r>
      <w:proofErr w:type="spellStart"/>
      <w:r>
        <w:rPr>
          <w:lang w:val="en-US"/>
        </w:rPr>
        <w:t>Figma</w:t>
      </w:r>
      <w:proofErr w:type="spellEnd"/>
      <w:r w:rsidRPr="008624CA">
        <w:t xml:space="preserve"> (</w:t>
      </w:r>
      <w:r>
        <w:t>рисунок 3</w:t>
      </w:r>
      <w:r w:rsidRPr="008624CA">
        <w:t>).</w:t>
      </w:r>
    </w:p>
    <w:p w:rsidR="008624CA" w:rsidRDefault="008624CA" w:rsidP="008624CA">
      <w:pPr>
        <w:pStyle w:val="a6"/>
      </w:pPr>
      <w:r w:rsidRPr="008624CA">
        <w:drawing>
          <wp:inline distT="0" distB="0" distL="0" distR="0">
            <wp:extent cx="3154703" cy="7772400"/>
            <wp:effectExtent l="0" t="0" r="7620" b="0"/>
            <wp:docPr id="21" name="Рисунок 21" descr="C:\Users\Артур\Downloads\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ртур\Downloads\New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569" cy="78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4E1" w:rsidRPr="002B6997" w:rsidRDefault="008624CA" w:rsidP="008624CA">
      <w:pPr>
        <w:pStyle w:val="a5"/>
      </w:pPr>
      <w:r>
        <w:t>Рисунок 3 – Макет сайта</w:t>
      </w:r>
      <w:r w:rsidR="007833F5">
        <w:br w:type="page"/>
      </w:r>
    </w:p>
    <w:p w:rsidR="007833F5" w:rsidRDefault="007833F5" w:rsidP="007833F5">
      <w:pPr>
        <w:pStyle w:val="a3"/>
      </w:pPr>
      <w:bookmarkStart w:id="13" w:name="_Toc7388576"/>
      <w:r>
        <w:lastRenderedPageBreak/>
        <w:t>Список использованных источников</w:t>
      </w:r>
      <w:bookmarkEnd w:id="13"/>
    </w:p>
    <w:p w:rsidR="00E97EA3" w:rsidRDefault="007833F5" w:rsidP="00E97EA3">
      <w:pPr>
        <w:pStyle w:val="a4"/>
      </w:pPr>
      <w:r w:rsidRPr="00967760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</w:t>
      </w:r>
      <w:r w:rsidR="00E97EA3">
        <w:t xml:space="preserve">Выпускная квалификационная работа. Общие требования и правила оформления: метод. пособие. / В.Н. </w:t>
      </w:r>
      <w:proofErr w:type="spellStart"/>
      <w:r w:rsidR="00E97EA3">
        <w:t>Гопкало</w:t>
      </w:r>
      <w:proofErr w:type="spellEnd"/>
      <w:r w:rsidR="00E97EA3">
        <w:t xml:space="preserve">, О.А. Графский </w:t>
      </w:r>
      <w:r w:rsidR="00F54A27">
        <w:t>– Хабаровск: Изд-во ДВГУПС, 2018</w:t>
      </w:r>
      <w:r w:rsidR="00BF68BB">
        <w:t>. – 46</w:t>
      </w:r>
      <w:r w:rsidR="00E97EA3">
        <w:t xml:space="preserve"> </w:t>
      </w:r>
      <w:proofErr w:type="gramStart"/>
      <w:r w:rsidR="00E97EA3">
        <w:t>с.</w:t>
      </w:r>
      <w:r w:rsidR="00BF68BB">
        <w:t xml:space="preserve"> :</w:t>
      </w:r>
      <w:proofErr w:type="gramEnd"/>
      <w:r w:rsidR="00BF68BB">
        <w:t>ил.</w:t>
      </w:r>
    </w:p>
    <w:p w:rsidR="00B44B20" w:rsidRPr="00E53B72" w:rsidRDefault="00157CBD" w:rsidP="00E53B72">
      <w:pPr>
        <w:pStyle w:val="a4"/>
      </w:pPr>
      <w:r w:rsidRPr="00E53B72">
        <w:t>2</w:t>
      </w:r>
      <w:r w:rsidR="00E97EA3" w:rsidRPr="00E53B72">
        <w:t xml:space="preserve"> </w:t>
      </w:r>
      <w:r w:rsidR="00E53B72" w:rsidRPr="00E53B72">
        <w:t xml:space="preserve">Принципы </w:t>
      </w:r>
      <w:proofErr w:type="spellStart"/>
      <w:r w:rsidR="00E53B72" w:rsidRPr="00E53B72">
        <w:t>гештальта</w:t>
      </w:r>
      <w:proofErr w:type="spellEnd"/>
      <w:r w:rsidR="00E53B72" w:rsidRPr="00E53B72">
        <w:t xml:space="preserve"> в дизайне пользовательского интерфейса. [Электронный ресурс]. – Режим доступа: </w:t>
      </w:r>
      <w:hyperlink r:id="rId11" w:history="1">
        <w:r w:rsidR="00E53B72" w:rsidRPr="00E53B72">
          <w:t>https://habr.com/ru/company/cloud4y/blog/347444/</w:t>
        </w:r>
      </w:hyperlink>
    </w:p>
    <w:p w:rsidR="00E53B72" w:rsidRPr="00E53B72" w:rsidRDefault="00E53B72" w:rsidP="00E53B72">
      <w:pPr>
        <w:pStyle w:val="a4"/>
      </w:pPr>
      <w:r w:rsidRPr="00E53B72">
        <w:t xml:space="preserve">3 Дизайн привычных вещей / Дональд </w:t>
      </w:r>
      <w:proofErr w:type="spellStart"/>
      <w:r w:rsidRPr="00E53B72">
        <w:t>Норман</w:t>
      </w:r>
      <w:proofErr w:type="spellEnd"/>
      <w:r w:rsidRPr="00E53B72">
        <w:t>. – Москва: Изд-во Манн, Иванов и Фербер, 2018. – 380 с.: ил.</w:t>
      </w:r>
    </w:p>
    <w:sectPr w:rsidR="00E53B72" w:rsidRPr="00E53B72" w:rsidSect="008103AC">
      <w:footerReference w:type="default" r:id="rId12"/>
      <w:footerReference w:type="first" r:id="rId13"/>
      <w:pgSz w:w="11906" w:h="16838"/>
      <w:pgMar w:top="1134" w:right="566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42F9" w:rsidRDefault="005242F9" w:rsidP="008103AC">
      <w:pPr>
        <w:spacing w:after="0" w:line="240" w:lineRule="auto"/>
      </w:pPr>
      <w:r>
        <w:separator/>
      </w:r>
    </w:p>
  </w:endnote>
  <w:endnote w:type="continuationSeparator" w:id="0">
    <w:p w:rsidR="005242F9" w:rsidRDefault="005242F9" w:rsidP="00810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27047393"/>
      <w:docPartObj>
        <w:docPartGallery w:val="Page Numbers (Bottom of Page)"/>
        <w:docPartUnique/>
      </w:docPartObj>
    </w:sdtPr>
    <w:sdtEndPr/>
    <w:sdtContent>
      <w:p w:rsidR="005F180D" w:rsidRDefault="005F180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3B72">
          <w:rPr>
            <w:noProof/>
          </w:rPr>
          <w:t>2</w:t>
        </w:r>
        <w:r>
          <w:fldChar w:fldCharType="end"/>
        </w:r>
      </w:p>
    </w:sdtContent>
  </w:sdt>
  <w:p w:rsidR="005F180D" w:rsidRDefault="005F180D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180D" w:rsidRDefault="005F180D">
    <w:pPr>
      <w:pStyle w:val="ae"/>
      <w:jc w:val="center"/>
    </w:pPr>
  </w:p>
  <w:p w:rsidR="005F180D" w:rsidRDefault="005F180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42F9" w:rsidRDefault="005242F9" w:rsidP="008103AC">
      <w:pPr>
        <w:spacing w:after="0" w:line="240" w:lineRule="auto"/>
      </w:pPr>
      <w:r>
        <w:separator/>
      </w:r>
    </w:p>
  </w:footnote>
  <w:footnote w:type="continuationSeparator" w:id="0">
    <w:p w:rsidR="005242F9" w:rsidRDefault="005242F9" w:rsidP="00810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715F"/>
    <w:multiLevelType w:val="hybridMultilevel"/>
    <w:tmpl w:val="6ABE5FFA"/>
    <w:lvl w:ilvl="0" w:tplc="0D1EA2B4">
      <w:start w:val="2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DA0310"/>
    <w:multiLevelType w:val="multilevel"/>
    <w:tmpl w:val="79EA75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2" w15:restartNumberingAfterBreak="0">
    <w:nsid w:val="169911FA"/>
    <w:multiLevelType w:val="hybridMultilevel"/>
    <w:tmpl w:val="D632D1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0F37B4"/>
    <w:multiLevelType w:val="multilevel"/>
    <w:tmpl w:val="866C59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4" w15:restartNumberingAfterBreak="0">
    <w:nsid w:val="2AAA66F0"/>
    <w:multiLevelType w:val="multilevel"/>
    <w:tmpl w:val="987AE64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5" w15:restartNumberingAfterBreak="0">
    <w:nsid w:val="2F5E6489"/>
    <w:multiLevelType w:val="multilevel"/>
    <w:tmpl w:val="3BF6DD8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6" w15:restartNumberingAfterBreak="0">
    <w:nsid w:val="323736E0"/>
    <w:multiLevelType w:val="hybridMultilevel"/>
    <w:tmpl w:val="7AB626CE"/>
    <w:lvl w:ilvl="0" w:tplc="4844C29C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E479C2"/>
    <w:multiLevelType w:val="multilevel"/>
    <w:tmpl w:val="38A6A426"/>
    <w:lvl w:ilvl="0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375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1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20" w:hanging="2160"/>
      </w:pPr>
      <w:rPr>
        <w:rFonts w:hint="default"/>
      </w:rPr>
    </w:lvl>
  </w:abstractNum>
  <w:abstractNum w:abstractNumId="8" w15:restartNumberingAfterBreak="0">
    <w:nsid w:val="38D17487"/>
    <w:multiLevelType w:val="hybridMultilevel"/>
    <w:tmpl w:val="6506EF34"/>
    <w:lvl w:ilvl="0" w:tplc="5782A0E2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C83B34"/>
    <w:multiLevelType w:val="multilevel"/>
    <w:tmpl w:val="0EEE0DF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0" w15:restartNumberingAfterBreak="0">
    <w:nsid w:val="43F42932"/>
    <w:multiLevelType w:val="hybridMultilevel"/>
    <w:tmpl w:val="880A81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617C12"/>
    <w:multiLevelType w:val="multilevel"/>
    <w:tmpl w:val="225A20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2" w15:restartNumberingAfterBreak="0">
    <w:nsid w:val="56DE38C4"/>
    <w:multiLevelType w:val="hybridMultilevel"/>
    <w:tmpl w:val="D04EF94E"/>
    <w:lvl w:ilvl="0" w:tplc="4844C29C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FA1F67"/>
    <w:multiLevelType w:val="multilevel"/>
    <w:tmpl w:val="B3CC11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4" w15:restartNumberingAfterBreak="0">
    <w:nsid w:val="64433A94"/>
    <w:multiLevelType w:val="multilevel"/>
    <w:tmpl w:val="18A4C2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5" w15:restartNumberingAfterBreak="0">
    <w:nsid w:val="671B40ED"/>
    <w:multiLevelType w:val="hybridMultilevel"/>
    <w:tmpl w:val="84C880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E7F63"/>
    <w:multiLevelType w:val="hybridMultilevel"/>
    <w:tmpl w:val="23143A1E"/>
    <w:lvl w:ilvl="0" w:tplc="B980D20E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758F3124"/>
    <w:multiLevelType w:val="multilevel"/>
    <w:tmpl w:val="CC04569A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845" w:hanging="4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Theme="majorEastAsia" w:hint="default"/>
      </w:rPr>
    </w:lvl>
  </w:abstractNum>
  <w:num w:numId="1">
    <w:abstractNumId w:val="3"/>
  </w:num>
  <w:num w:numId="2">
    <w:abstractNumId w:val="15"/>
  </w:num>
  <w:num w:numId="3">
    <w:abstractNumId w:val="10"/>
  </w:num>
  <w:num w:numId="4">
    <w:abstractNumId w:val="16"/>
  </w:num>
  <w:num w:numId="5">
    <w:abstractNumId w:val="7"/>
  </w:num>
  <w:num w:numId="6">
    <w:abstractNumId w:val="2"/>
  </w:num>
  <w:num w:numId="7">
    <w:abstractNumId w:val="5"/>
  </w:num>
  <w:num w:numId="8">
    <w:abstractNumId w:val="1"/>
  </w:num>
  <w:num w:numId="9">
    <w:abstractNumId w:val="13"/>
  </w:num>
  <w:num w:numId="10">
    <w:abstractNumId w:val="6"/>
  </w:num>
  <w:num w:numId="11">
    <w:abstractNumId w:val="12"/>
  </w:num>
  <w:num w:numId="12">
    <w:abstractNumId w:val="8"/>
  </w:num>
  <w:num w:numId="13">
    <w:abstractNumId w:val="9"/>
  </w:num>
  <w:num w:numId="14">
    <w:abstractNumId w:val="17"/>
  </w:num>
  <w:num w:numId="15">
    <w:abstractNumId w:val="14"/>
  </w:num>
  <w:num w:numId="16">
    <w:abstractNumId w:val="0"/>
  </w:num>
  <w:num w:numId="17">
    <w:abstractNumId w:val="11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53B"/>
    <w:rsid w:val="000034B0"/>
    <w:rsid w:val="0003301F"/>
    <w:rsid w:val="00037569"/>
    <w:rsid w:val="000400EF"/>
    <w:rsid w:val="00046B1A"/>
    <w:rsid w:val="00051C28"/>
    <w:rsid w:val="00065945"/>
    <w:rsid w:val="000801A5"/>
    <w:rsid w:val="00082017"/>
    <w:rsid w:val="000B2530"/>
    <w:rsid w:val="000B4BDE"/>
    <w:rsid w:val="000B5D67"/>
    <w:rsid w:val="000B5F68"/>
    <w:rsid w:val="000B6B7A"/>
    <w:rsid w:val="000C1E56"/>
    <w:rsid w:val="000D0649"/>
    <w:rsid w:val="000D642A"/>
    <w:rsid w:val="000E1143"/>
    <w:rsid w:val="000E1F66"/>
    <w:rsid w:val="001053CC"/>
    <w:rsid w:val="00106C11"/>
    <w:rsid w:val="0010769B"/>
    <w:rsid w:val="0011392F"/>
    <w:rsid w:val="00113F00"/>
    <w:rsid w:val="001218C0"/>
    <w:rsid w:val="00123FFE"/>
    <w:rsid w:val="00132E21"/>
    <w:rsid w:val="00134875"/>
    <w:rsid w:val="001554A0"/>
    <w:rsid w:val="00157CBD"/>
    <w:rsid w:val="001641CB"/>
    <w:rsid w:val="001711FB"/>
    <w:rsid w:val="001A18BA"/>
    <w:rsid w:val="001A6D57"/>
    <w:rsid w:val="001C4556"/>
    <w:rsid w:val="001C4837"/>
    <w:rsid w:val="001E5304"/>
    <w:rsid w:val="001E63E9"/>
    <w:rsid w:val="001F256F"/>
    <w:rsid w:val="001F2B04"/>
    <w:rsid w:val="001F5F84"/>
    <w:rsid w:val="001F69D1"/>
    <w:rsid w:val="001F6BFB"/>
    <w:rsid w:val="0020202E"/>
    <w:rsid w:val="00204736"/>
    <w:rsid w:val="00207945"/>
    <w:rsid w:val="00220B63"/>
    <w:rsid w:val="00230D41"/>
    <w:rsid w:val="00233F47"/>
    <w:rsid w:val="002423B6"/>
    <w:rsid w:val="0026386E"/>
    <w:rsid w:val="002659F6"/>
    <w:rsid w:val="002677D6"/>
    <w:rsid w:val="00281726"/>
    <w:rsid w:val="00292EA3"/>
    <w:rsid w:val="002965A4"/>
    <w:rsid w:val="00297ED2"/>
    <w:rsid w:val="002A4025"/>
    <w:rsid w:val="002B6997"/>
    <w:rsid w:val="002E30C2"/>
    <w:rsid w:val="002E74CE"/>
    <w:rsid w:val="002F0C77"/>
    <w:rsid w:val="002F1A42"/>
    <w:rsid w:val="002F41A0"/>
    <w:rsid w:val="002F5C9E"/>
    <w:rsid w:val="00306BF1"/>
    <w:rsid w:val="0032066E"/>
    <w:rsid w:val="0033508F"/>
    <w:rsid w:val="003362C0"/>
    <w:rsid w:val="003436FF"/>
    <w:rsid w:val="003458B8"/>
    <w:rsid w:val="00346718"/>
    <w:rsid w:val="00351B9D"/>
    <w:rsid w:val="00356610"/>
    <w:rsid w:val="003839DE"/>
    <w:rsid w:val="003841A0"/>
    <w:rsid w:val="0038556E"/>
    <w:rsid w:val="00393ED7"/>
    <w:rsid w:val="00395B27"/>
    <w:rsid w:val="003B233C"/>
    <w:rsid w:val="003B3623"/>
    <w:rsid w:val="003C1874"/>
    <w:rsid w:val="003C1ADF"/>
    <w:rsid w:val="003C4E68"/>
    <w:rsid w:val="003D648F"/>
    <w:rsid w:val="003E4E0A"/>
    <w:rsid w:val="003F0723"/>
    <w:rsid w:val="003F1443"/>
    <w:rsid w:val="003F19CE"/>
    <w:rsid w:val="004031D7"/>
    <w:rsid w:val="00405CAE"/>
    <w:rsid w:val="0041153F"/>
    <w:rsid w:val="004156BB"/>
    <w:rsid w:val="00421192"/>
    <w:rsid w:val="004238CE"/>
    <w:rsid w:val="00425CFE"/>
    <w:rsid w:val="00426219"/>
    <w:rsid w:val="00441479"/>
    <w:rsid w:val="00450462"/>
    <w:rsid w:val="00452787"/>
    <w:rsid w:val="00453604"/>
    <w:rsid w:val="00476F14"/>
    <w:rsid w:val="004814D8"/>
    <w:rsid w:val="00486BA7"/>
    <w:rsid w:val="004A0305"/>
    <w:rsid w:val="004A0C90"/>
    <w:rsid w:val="004B1839"/>
    <w:rsid w:val="004B51B2"/>
    <w:rsid w:val="004E1A8A"/>
    <w:rsid w:val="004F007A"/>
    <w:rsid w:val="004F0C22"/>
    <w:rsid w:val="005079C3"/>
    <w:rsid w:val="00514769"/>
    <w:rsid w:val="005242F9"/>
    <w:rsid w:val="005326A6"/>
    <w:rsid w:val="005416FC"/>
    <w:rsid w:val="005454D5"/>
    <w:rsid w:val="005530CE"/>
    <w:rsid w:val="00557A99"/>
    <w:rsid w:val="00560D29"/>
    <w:rsid w:val="00561722"/>
    <w:rsid w:val="0057121C"/>
    <w:rsid w:val="005856CF"/>
    <w:rsid w:val="00585AA8"/>
    <w:rsid w:val="00597990"/>
    <w:rsid w:val="005A0F4D"/>
    <w:rsid w:val="005A4CAE"/>
    <w:rsid w:val="005A674C"/>
    <w:rsid w:val="005B5A8F"/>
    <w:rsid w:val="005C4C65"/>
    <w:rsid w:val="005D71EB"/>
    <w:rsid w:val="005E1ED8"/>
    <w:rsid w:val="005E4A79"/>
    <w:rsid w:val="005E76E2"/>
    <w:rsid w:val="005F180D"/>
    <w:rsid w:val="00610B63"/>
    <w:rsid w:val="0061108F"/>
    <w:rsid w:val="00613069"/>
    <w:rsid w:val="00613FCF"/>
    <w:rsid w:val="0063667D"/>
    <w:rsid w:val="0065127A"/>
    <w:rsid w:val="00656D65"/>
    <w:rsid w:val="00671258"/>
    <w:rsid w:val="006721E4"/>
    <w:rsid w:val="00680DD1"/>
    <w:rsid w:val="00680E2B"/>
    <w:rsid w:val="00681B55"/>
    <w:rsid w:val="00696FD8"/>
    <w:rsid w:val="00697F5F"/>
    <w:rsid w:val="006A1985"/>
    <w:rsid w:val="006A51B3"/>
    <w:rsid w:val="006A783E"/>
    <w:rsid w:val="006B2341"/>
    <w:rsid w:val="006B2927"/>
    <w:rsid w:val="006B3A15"/>
    <w:rsid w:val="006B5097"/>
    <w:rsid w:val="006B6437"/>
    <w:rsid w:val="006C320C"/>
    <w:rsid w:val="006C6A73"/>
    <w:rsid w:val="006D0B93"/>
    <w:rsid w:val="006E05FF"/>
    <w:rsid w:val="006E0E4D"/>
    <w:rsid w:val="006E7148"/>
    <w:rsid w:val="006F634E"/>
    <w:rsid w:val="0071313E"/>
    <w:rsid w:val="00717BF2"/>
    <w:rsid w:val="0072032D"/>
    <w:rsid w:val="0072034E"/>
    <w:rsid w:val="0072337D"/>
    <w:rsid w:val="007244DA"/>
    <w:rsid w:val="0074261E"/>
    <w:rsid w:val="00747544"/>
    <w:rsid w:val="00751817"/>
    <w:rsid w:val="00756EEA"/>
    <w:rsid w:val="007606BA"/>
    <w:rsid w:val="007664E1"/>
    <w:rsid w:val="007706BE"/>
    <w:rsid w:val="00780211"/>
    <w:rsid w:val="007833F5"/>
    <w:rsid w:val="00785695"/>
    <w:rsid w:val="0078767A"/>
    <w:rsid w:val="0079614E"/>
    <w:rsid w:val="00796BB8"/>
    <w:rsid w:val="0079784D"/>
    <w:rsid w:val="007A0B1F"/>
    <w:rsid w:val="007A73AB"/>
    <w:rsid w:val="007B053B"/>
    <w:rsid w:val="007B3B52"/>
    <w:rsid w:val="007B69E6"/>
    <w:rsid w:val="007B7DCF"/>
    <w:rsid w:val="007C50B3"/>
    <w:rsid w:val="007C70CE"/>
    <w:rsid w:val="007D4B5A"/>
    <w:rsid w:val="007E3B9C"/>
    <w:rsid w:val="007E5087"/>
    <w:rsid w:val="007E67BA"/>
    <w:rsid w:val="007F2C23"/>
    <w:rsid w:val="00800645"/>
    <w:rsid w:val="00807859"/>
    <w:rsid w:val="008103AC"/>
    <w:rsid w:val="00815027"/>
    <w:rsid w:val="00816648"/>
    <w:rsid w:val="00824DA2"/>
    <w:rsid w:val="008312FB"/>
    <w:rsid w:val="0083662C"/>
    <w:rsid w:val="00853419"/>
    <w:rsid w:val="008624CA"/>
    <w:rsid w:val="008746C2"/>
    <w:rsid w:val="008773D2"/>
    <w:rsid w:val="00885519"/>
    <w:rsid w:val="008A156B"/>
    <w:rsid w:val="008A278D"/>
    <w:rsid w:val="008A42FB"/>
    <w:rsid w:val="008A6F7C"/>
    <w:rsid w:val="008B46A1"/>
    <w:rsid w:val="008C0A89"/>
    <w:rsid w:val="008C31AE"/>
    <w:rsid w:val="008C6DF4"/>
    <w:rsid w:val="008C7D60"/>
    <w:rsid w:val="008E0DA5"/>
    <w:rsid w:val="008E1F4A"/>
    <w:rsid w:val="008E742D"/>
    <w:rsid w:val="009027C6"/>
    <w:rsid w:val="00906735"/>
    <w:rsid w:val="00917831"/>
    <w:rsid w:val="00924A02"/>
    <w:rsid w:val="00936C28"/>
    <w:rsid w:val="00943934"/>
    <w:rsid w:val="009567B3"/>
    <w:rsid w:val="00972404"/>
    <w:rsid w:val="00980091"/>
    <w:rsid w:val="0098175F"/>
    <w:rsid w:val="00985981"/>
    <w:rsid w:val="0099260B"/>
    <w:rsid w:val="0099668E"/>
    <w:rsid w:val="009B51D5"/>
    <w:rsid w:val="009B61AD"/>
    <w:rsid w:val="009D3810"/>
    <w:rsid w:val="009D6C49"/>
    <w:rsid w:val="009F0A15"/>
    <w:rsid w:val="009F44FA"/>
    <w:rsid w:val="009F5042"/>
    <w:rsid w:val="00A0293A"/>
    <w:rsid w:val="00A32B38"/>
    <w:rsid w:val="00A40890"/>
    <w:rsid w:val="00A60C33"/>
    <w:rsid w:val="00A7491E"/>
    <w:rsid w:val="00A964E0"/>
    <w:rsid w:val="00AA6EF0"/>
    <w:rsid w:val="00AC0A5C"/>
    <w:rsid w:val="00AC0D50"/>
    <w:rsid w:val="00AC4094"/>
    <w:rsid w:val="00AE4266"/>
    <w:rsid w:val="00AE48F2"/>
    <w:rsid w:val="00AE4D4D"/>
    <w:rsid w:val="00AF1421"/>
    <w:rsid w:val="00B04558"/>
    <w:rsid w:val="00B04695"/>
    <w:rsid w:val="00B12BB6"/>
    <w:rsid w:val="00B22E7B"/>
    <w:rsid w:val="00B312BF"/>
    <w:rsid w:val="00B4107E"/>
    <w:rsid w:val="00B44B20"/>
    <w:rsid w:val="00B451C5"/>
    <w:rsid w:val="00B5293D"/>
    <w:rsid w:val="00B52D0E"/>
    <w:rsid w:val="00B65F40"/>
    <w:rsid w:val="00B714CB"/>
    <w:rsid w:val="00B749C4"/>
    <w:rsid w:val="00B75475"/>
    <w:rsid w:val="00B834F7"/>
    <w:rsid w:val="00B9315B"/>
    <w:rsid w:val="00BA0E55"/>
    <w:rsid w:val="00BB1BF7"/>
    <w:rsid w:val="00BB579C"/>
    <w:rsid w:val="00BB6B92"/>
    <w:rsid w:val="00BC1ED3"/>
    <w:rsid w:val="00BC3274"/>
    <w:rsid w:val="00BC76EE"/>
    <w:rsid w:val="00BD1F32"/>
    <w:rsid w:val="00BE3837"/>
    <w:rsid w:val="00BE4205"/>
    <w:rsid w:val="00BE7B77"/>
    <w:rsid w:val="00BF279F"/>
    <w:rsid w:val="00BF5AA2"/>
    <w:rsid w:val="00BF68BB"/>
    <w:rsid w:val="00C11721"/>
    <w:rsid w:val="00C20EF4"/>
    <w:rsid w:val="00C32CA3"/>
    <w:rsid w:val="00C34894"/>
    <w:rsid w:val="00C42453"/>
    <w:rsid w:val="00C541DF"/>
    <w:rsid w:val="00C55B86"/>
    <w:rsid w:val="00C57C8C"/>
    <w:rsid w:val="00C60756"/>
    <w:rsid w:val="00C707A5"/>
    <w:rsid w:val="00C8596E"/>
    <w:rsid w:val="00CA4652"/>
    <w:rsid w:val="00CA6806"/>
    <w:rsid w:val="00CB3160"/>
    <w:rsid w:val="00CC126D"/>
    <w:rsid w:val="00CE1EEF"/>
    <w:rsid w:val="00CE5861"/>
    <w:rsid w:val="00CF3157"/>
    <w:rsid w:val="00CF4631"/>
    <w:rsid w:val="00D02415"/>
    <w:rsid w:val="00D05557"/>
    <w:rsid w:val="00D1666D"/>
    <w:rsid w:val="00D168B2"/>
    <w:rsid w:val="00D36410"/>
    <w:rsid w:val="00D47F2C"/>
    <w:rsid w:val="00D529ED"/>
    <w:rsid w:val="00D541ED"/>
    <w:rsid w:val="00D55798"/>
    <w:rsid w:val="00D63DD6"/>
    <w:rsid w:val="00D64BE6"/>
    <w:rsid w:val="00D66A5A"/>
    <w:rsid w:val="00D74760"/>
    <w:rsid w:val="00D7487C"/>
    <w:rsid w:val="00D81D56"/>
    <w:rsid w:val="00D9277F"/>
    <w:rsid w:val="00DA466B"/>
    <w:rsid w:val="00DB5F54"/>
    <w:rsid w:val="00DD0E40"/>
    <w:rsid w:val="00DD383F"/>
    <w:rsid w:val="00DD5106"/>
    <w:rsid w:val="00DD5E2D"/>
    <w:rsid w:val="00DD61DC"/>
    <w:rsid w:val="00DE3A9D"/>
    <w:rsid w:val="00DE43BA"/>
    <w:rsid w:val="00DF75A0"/>
    <w:rsid w:val="00DF7E47"/>
    <w:rsid w:val="00E06755"/>
    <w:rsid w:val="00E06B3B"/>
    <w:rsid w:val="00E53B72"/>
    <w:rsid w:val="00E6079C"/>
    <w:rsid w:val="00E76D9F"/>
    <w:rsid w:val="00E775E0"/>
    <w:rsid w:val="00E91526"/>
    <w:rsid w:val="00E91C7B"/>
    <w:rsid w:val="00E96376"/>
    <w:rsid w:val="00E97EA3"/>
    <w:rsid w:val="00EA4E39"/>
    <w:rsid w:val="00EA623F"/>
    <w:rsid w:val="00EB118C"/>
    <w:rsid w:val="00EB2C27"/>
    <w:rsid w:val="00EB37A5"/>
    <w:rsid w:val="00EB54F6"/>
    <w:rsid w:val="00EC0E19"/>
    <w:rsid w:val="00EC7D77"/>
    <w:rsid w:val="00EE7CD8"/>
    <w:rsid w:val="00EF6C44"/>
    <w:rsid w:val="00EF6E18"/>
    <w:rsid w:val="00F0379F"/>
    <w:rsid w:val="00F04974"/>
    <w:rsid w:val="00F05426"/>
    <w:rsid w:val="00F10823"/>
    <w:rsid w:val="00F14CF6"/>
    <w:rsid w:val="00F204DC"/>
    <w:rsid w:val="00F23F6C"/>
    <w:rsid w:val="00F27138"/>
    <w:rsid w:val="00F3792B"/>
    <w:rsid w:val="00F414ED"/>
    <w:rsid w:val="00F43134"/>
    <w:rsid w:val="00F529F6"/>
    <w:rsid w:val="00F54A27"/>
    <w:rsid w:val="00F647FD"/>
    <w:rsid w:val="00F65E21"/>
    <w:rsid w:val="00F9337D"/>
    <w:rsid w:val="00F9571E"/>
    <w:rsid w:val="00F96950"/>
    <w:rsid w:val="00FA2AB4"/>
    <w:rsid w:val="00FC1FE9"/>
    <w:rsid w:val="00FE537E"/>
    <w:rsid w:val="00FE7283"/>
    <w:rsid w:val="00FF1EC4"/>
    <w:rsid w:val="00FF7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A37635"/>
  <w15:docId w15:val="{4B966280-BD66-4DE5-81A5-421EA03D0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07A5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F14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1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ЛР Введение"/>
    <w:basedOn w:val="a"/>
    <w:next w:val="a4"/>
    <w:qFormat/>
    <w:rsid w:val="00C32CA3"/>
    <w:pPr>
      <w:keepNext/>
      <w:keepLines/>
      <w:suppressAutoHyphens/>
      <w:spacing w:after="240" w:line="240" w:lineRule="auto"/>
      <w:jc w:val="center"/>
      <w:outlineLvl w:val="0"/>
    </w:pPr>
    <w:rPr>
      <w:caps/>
      <w:szCs w:val="40"/>
    </w:rPr>
  </w:style>
  <w:style w:type="paragraph" w:customStyle="1" w:styleId="a4">
    <w:name w:val="ЛР Основной"/>
    <w:basedOn w:val="a"/>
    <w:qFormat/>
    <w:rsid w:val="00A0293A"/>
    <w:pPr>
      <w:spacing w:after="0" w:line="360" w:lineRule="auto"/>
      <w:ind w:firstLine="425"/>
    </w:pPr>
  </w:style>
  <w:style w:type="paragraph" w:customStyle="1" w:styleId="11">
    <w:name w:val="ЛР Заголовок 1"/>
    <w:basedOn w:val="1"/>
    <w:next w:val="a4"/>
    <w:qFormat/>
    <w:rsid w:val="003F1443"/>
    <w:pPr>
      <w:suppressAutoHyphens/>
      <w:spacing w:before="480" w:after="240" w:line="240" w:lineRule="auto"/>
      <w:ind w:left="652" w:hanging="227"/>
      <w:jc w:val="left"/>
    </w:pPr>
    <w:rPr>
      <w:rFonts w:ascii="Times New Roman" w:hAnsi="Times New Roman"/>
      <w:b/>
      <w:caps/>
      <w:color w:val="auto"/>
      <w:sz w:val="28"/>
    </w:rPr>
  </w:style>
  <w:style w:type="paragraph" w:customStyle="1" w:styleId="21">
    <w:name w:val="ЛР Заголовок 2"/>
    <w:basedOn w:val="2"/>
    <w:next w:val="a4"/>
    <w:qFormat/>
    <w:rsid w:val="002F0C77"/>
    <w:pPr>
      <w:suppressAutoHyphens/>
      <w:spacing w:before="240" w:after="120" w:line="240" w:lineRule="auto"/>
      <w:ind w:left="850" w:hanging="425"/>
      <w:jc w:val="left"/>
    </w:pPr>
    <w:rPr>
      <w:rFonts w:ascii="Times New Roman" w:hAnsi="Times New Roman"/>
      <w:b/>
      <w:color w:val="auto"/>
      <w:sz w:val="28"/>
    </w:rPr>
  </w:style>
  <w:style w:type="character" w:customStyle="1" w:styleId="10">
    <w:name w:val="Заголовок 1 Знак"/>
    <w:basedOn w:val="a0"/>
    <w:link w:val="1"/>
    <w:uiPriority w:val="9"/>
    <w:rsid w:val="003F144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a5">
    <w:name w:val="ЛР Рисунок подпись"/>
    <w:basedOn w:val="a4"/>
    <w:next w:val="a4"/>
    <w:qFormat/>
    <w:rsid w:val="0038556E"/>
    <w:pPr>
      <w:spacing w:before="120" w:after="240" w:line="240" w:lineRule="auto"/>
      <w:ind w:firstLine="0"/>
      <w:jc w:val="center"/>
    </w:pPr>
    <w:rPr>
      <w:sz w:val="24"/>
    </w:rPr>
  </w:style>
  <w:style w:type="character" w:customStyle="1" w:styleId="20">
    <w:name w:val="Заголовок 2 Знак"/>
    <w:basedOn w:val="a0"/>
    <w:link w:val="2"/>
    <w:rsid w:val="003F144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a6">
    <w:name w:val="ЛР Рисунок"/>
    <w:basedOn w:val="a4"/>
    <w:next w:val="a5"/>
    <w:qFormat/>
    <w:rsid w:val="002F0C77"/>
    <w:pPr>
      <w:keepNext/>
      <w:keepLines/>
      <w:spacing w:before="120" w:after="240" w:line="240" w:lineRule="auto"/>
      <w:ind w:firstLine="0"/>
      <w:jc w:val="center"/>
    </w:pPr>
    <w:rPr>
      <w:noProof/>
    </w:rPr>
  </w:style>
  <w:style w:type="paragraph" w:styleId="a7">
    <w:name w:val="List Paragraph"/>
    <w:basedOn w:val="a"/>
    <w:uiPriority w:val="34"/>
    <w:qFormat/>
    <w:rsid w:val="00C11721"/>
    <w:pPr>
      <w:spacing w:after="160" w:line="360" w:lineRule="auto"/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0659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65945"/>
    <w:rPr>
      <w:rFonts w:ascii="Tahoma" w:hAnsi="Tahoma" w:cs="Tahoma"/>
      <w:sz w:val="16"/>
      <w:szCs w:val="16"/>
    </w:rPr>
  </w:style>
  <w:style w:type="paragraph" w:styleId="aa">
    <w:name w:val="TOC Heading"/>
    <w:basedOn w:val="1"/>
    <w:next w:val="a"/>
    <w:uiPriority w:val="39"/>
    <w:unhideWhenUsed/>
    <w:qFormat/>
    <w:rsid w:val="008103AC"/>
    <w:pPr>
      <w:spacing w:before="480"/>
      <w:jc w:val="left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1F256F"/>
    <w:pPr>
      <w:tabs>
        <w:tab w:val="right" w:leader="dot" w:pos="9629"/>
      </w:tabs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8103AC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8103AC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8103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103AC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8103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103AC"/>
    <w:rPr>
      <w:rFonts w:ascii="Times New Roman" w:hAnsi="Times New Roman"/>
      <w:sz w:val="28"/>
    </w:rPr>
  </w:style>
  <w:style w:type="table" w:styleId="af0">
    <w:name w:val="Table Grid"/>
    <w:basedOn w:val="a1"/>
    <w:uiPriority w:val="59"/>
    <w:rsid w:val="00EB11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0"/>
    <w:uiPriority w:val="99"/>
    <w:semiHidden/>
    <w:rsid w:val="00EB118C"/>
    <w:rPr>
      <w:color w:val="808080"/>
    </w:rPr>
  </w:style>
  <w:style w:type="paragraph" w:styleId="af2">
    <w:name w:val="Normal (Web)"/>
    <w:basedOn w:val="a"/>
    <w:uiPriority w:val="99"/>
    <w:unhideWhenUsed/>
    <w:rsid w:val="00CC126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3F19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F19C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3">
    <w:name w:val="для приложений"/>
    <w:basedOn w:val="a3"/>
    <w:next w:val="a6"/>
    <w:qFormat/>
    <w:rsid w:val="001A18BA"/>
    <w:rPr>
      <w:rFonts w:eastAsia="Times New Roman" w:cs="Times New Roman"/>
      <w:caps w:val="0"/>
      <w:lang w:eastAsia="ru-RU"/>
    </w:rPr>
  </w:style>
  <w:style w:type="paragraph" w:customStyle="1" w:styleId="3">
    <w:name w:val="ЛР Заголовок 3 тест"/>
    <w:basedOn w:val="21"/>
    <w:next w:val="a4"/>
    <w:qFormat/>
    <w:rsid w:val="00CE5861"/>
    <w:pPr>
      <w:tabs>
        <w:tab w:val="left" w:leader="underscore" w:pos="7938"/>
      </w:tabs>
      <w:outlineLvl w:val="2"/>
    </w:pPr>
    <w:rPr>
      <w:i/>
      <w:szCs w:val="28"/>
      <w:lang w:val="en-US"/>
    </w:rPr>
  </w:style>
  <w:style w:type="paragraph" w:styleId="30">
    <w:name w:val="toc 3"/>
    <w:basedOn w:val="a"/>
    <w:next w:val="a"/>
    <w:autoRedefine/>
    <w:uiPriority w:val="39"/>
    <w:unhideWhenUsed/>
    <w:rsid w:val="00EF6C44"/>
    <w:pPr>
      <w:spacing w:after="100"/>
      <w:ind w:left="560"/>
    </w:pPr>
  </w:style>
  <w:style w:type="character" w:customStyle="1" w:styleId="2DOutput">
    <w:name w:val="2D Output"/>
    <w:uiPriority w:val="99"/>
    <w:rsid w:val="00AC4094"/>
    <w:rPr>
      <w:color w:val="0000FF"/>
    </w:rPr>
  </w:style>
  <w:style w:type="paragraph" w:customStyle="1" w:styleId="MapleOutput1">
    <w:name w:val="Maple Output1"/>
    <w:uiPriority w:val="99"/>
    <w:rsid w:val="00AC4094"/>
    <w:pPr>
      <w:autoSpaceDE w:val="0"/>
      <w:autoSpaceDN w:val="0"/>
      <w:adjustRightInd w:val="0"/>
      <w:spacing w:after="0" w:line="312" w:lineRule="auto"/>
      <w:jc w:val="center"/>
    </w:pPr>
    <w:rPr>
      <w:rFonts w:ascii="Times New Roman" w:hAnsi="Times New Roman" w:cs="Times New Roman"/>
      <w:sz w:val="24"/>
      <w:szCs w:val="24"/>
    </w:rPr>
  </w:style>
  <w:style w:type="paragraph" w:styleId="af4">
    <w:name w:val="No Spacing"/>
    <w:uiPriority w:val="1"/>
    <w:qFormat/>
    <w:rsid w:val="002B699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posttitle-text">
    <w:name w:val="post__title-text"/>
    <w:basedOn w:val="a0"/>
    <w:rsid w:val="00E53B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6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abr.com/ru/company/cloud4y/blog/347444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thur\Downloads\Shablon_dlya_LR_po_KG%20(1)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DED909-4F6B-4CA1-8E44-3656AF767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Shablon_dlya_LR_po_KG (1)</Template>
  <TotalTime>3214</TotalTime>
  <Pages>11</Pages>
  <Words>1350</Words>
  <Characters>7696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FESTU</Company>
  <LinksUpToDate>false</LinksUpToDate>
  <CharactersWithSpaces>9028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Kim</dc:creator>
  <cp:keywords/>
  <dc:description/>
  <cp:lastModifiedBy>Arthur Kim</cp:lastModifiedBy>
  <cp:revision>22</cp:revision>
  <cp:lastPrinted>2019-04-23T12:29:00Z</cp:lastPrinted>
  <dcterms:created xsi:type="dcterms:W3CDTF">2019-04-20T05:55:00Z</dcterms:created>
  <dcterms:modified xsi:type="dcterms:W3CDTF">2019-04-28T13:02:00Z</dcterms:modified>
</cp:coreProperties>
</file>